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C3067" w14:textId="40FDACBB" w:rsidR="00107E4F" w:rsidRPr="00DA2992" w:rsidRDefault="00000000" w:rsidP="00DA2992">
      <w:pPr>
        <w:pStyle w:val="Title"/>
        <w:pBdr>
          <w:bottom w:val="single" w:sz="12" w:space="0" w:color="141414" w:themeColor="accent1"/>
        </w:pBdr>
        <w:rPr>
          <w:color w:val="5F5F5F" w:themeColor="hyperlink"/>
          <w:sz w:val="20"/>
          <w:szCs w:val="20"/>
          <w:u w:val="single"/>
          <w:lang w:val="es-ES"/>
        </w:rPr>
      </w:pPr>
      <w:sdt>
        <w:sdtPr>
          <w:rPr>
            <w:color w:val="auto"/>
            <w:sz w:val="40"/>
            <w:szCs w:val="40"/>
            <w:lang w:val="es-ES"/>
          </w:rPr>
          <w:alias w:val="Enter your name:"/>
          <w:tag w:val=""/>
          <w:id w:val="-1389335317"/>
          <w:placeholder>
            <w:docPart w:val="035DC61F687C41B9A6FD239FE69574E1"/>
          </w:placeholder>
          <w:dataBinding w:prefixMappings="xmlns:ns0='http://purl.org/dc/elements/1.1/' xmlns:ns1='http://schemas.openxmlformats.org/package/2006/metadata/core-properties' " w:xpath="/ns1:coreProperties[1]/ns0:description[1]" w:storeItemID="{6C3C8BC8-F283-45AE-878A-BAB7291924A1}"/>
          <w15:appearance w15:val="hidden"/>
          <w:text/>
        </w:sdtPr>
        <w:sdtContent>
          <w:r w:rsidR="00A05E7C">
            <w:rPr>
              <w:color w:val="auto"/>
              <w:sz w:val="40"/>
              <w:szCs w:val="40"/>
              <w:lang w:val="es-ES"/>
            </w:rPr>
            <w:t>Isabella Mann</w:t>
          </w:r>
        </w:sdtContent>
      </w:sdt>
      <w:r w:rsidR="00C94037" w:rsidRPr="00DA2992">
        <w:rPr>
          <w:noProof/>
          <w:color w:val="auto"/>
          <w:sz w:val="20"/>
          <w:szCs w:val="20"/>
          <w:lang w:val="es-ES"/>
        </w:rPr>
        <w:t>mannbella30@gmail.com | 503-330-7788</w:t>
      </w:r>
      <w:r w:rsidR="00AF6072" w:rsidRPr="00DA2992">
        <w:rPr>
          <w:noProof/>
          <w:color w:val="auto"/>
          <w:sz w:val="20"/>
          <w:szCs w:val="20"/>
          <w:lang w:val="es-ES"/>
        </w:rPr>
        <w:t xml:space="preserve"> </w:t>
      </w:r>
    </w:p>
    <w:p w14:paraId="2F794AD8" w14:textId="1B4CA92F" w:rsidR="00594396" w:rsidRDefault="00517C48" w:rsidP="00A42A4D">
      <w:pPr>
        <w:spacing w:after="0"/>
        <w:rPr>
          <w:color w:val="auto"/>
          <w:sz w:val="20"/>
          <w:szCs w:val="20"/>
        </w:rPr>
      </w:pPr>
      <w:r>
        <w:rPr>
          <w:color w:val="auto"/>
          <w:sz w:val="20"/>
          <w:szCs w:val="20"/>
        </w:rPr>
        <w:t xml:space="preserve">A results-oriented Computer Science professional with a strong foundation in data analysis, software development, and troubleshooting, adept at utilizing SQL for root cause identification and complex data extraction. Eager to leverage hands-on experience in web development, API engineering, and cross-functional collaboration to support application integrity, manage service requests efficiently, and provide exceptional customer service in a fast-paced DevSupport environment.</w:t>
      </w:r>
    </w:p>
    <w:p w14:paraId="1A8676D4" w14:textId="77777777" w:rsidR="00A05E7C" w:rsidRDefault="00A05E7C" w:rsidP="00A42A4D">
      <w:pPr>
        <w:spacing w:after="0"/>
        <w:rPr>
          <w:color w:val="auto"/>
          <w:sz w:val="20"/>
          <w:szCs w:val="20"/>
        </w:rPr>
      </w:pPr>
    </w:p>
    <w:p w14:paraId="78C564E3" w14:textId="77777777" w:rsidR="006565E9" w:rsidRPr="00107E4F" w:rsidRDefault="006565E9" w:rsidP="006565E9">
      <w:pPr>
        <w:spacing w:after="0"/>
        <w:rPr>
          <w:b/>
          <w:bCs/>
          <w:color w:val="auto"/>
          <w:sz w:val="24"/>
          <w:szCs w:val="24"/>
        </w:rPr>
      </w:pPr>
      <w:r w:rsidRPr="00107E4F">
        <w:rPr>
          <w:b/>
          <w:bCs/>
          <w:color w:val="auto"/>
          <w:sz w:val="24"/>
          <w:szCs w:val="24"/>
        </w:rPr>
        <w:t>Education</w:t>
      </w:r>
    </w:p>
    <w:p w14:paraId="47BC5CDD" w14:textId="77777777" w:rsidR="006565E9" w:rsidRDefault="006565E9" w:rsidP="006565E9">
      <w:pPr>
        <w:spacing w:after="0"/>
        <w:jc w:val="both"/>
        <w:rPr>
          <w:color w:val="auto"/>
          <w:sz w:val="20"/>
          <w:szCs w:val="20"/>
        </w:rPr>
      </w:pPr>
      <w:r>
        <w:rPr>
          <w:b/>
          <w:bCs/>
          <w:color w:val="auto"/>
          <w:sz w:val="20"/>
          <w:szCs w:val="20"/>
        </w:rPr>
        <w:t xml:space="preserve">Oregon State University </w:t>
      </w:r>
      <w:r w:rsidRPr="004F5245">
        <w:rPr>
          <w:b/>
          <w:bCs/>
          <w:color w:val="auto"/>
          <w:sz w:val="20"/>
          <w:szCs w:val="20"/>
        </w:rPr>
        <w:t>—</w:t>
      </w:r>
      <w:r>
        <w:rPr>
          <w:b/>
          <w:bCs/>
          <w:color w:val="auto"/>
          <w:sz w:val="20"/>
          <w:szCs w:val="20"/>
        </w:rPr>
        <w:t xml:space="preserve"> </w:t>
      </w:r>
      <w:r>
        <w:rPr>
          <w:color w:val="auto"/>
          <w:sz w:val="20"/>
          <w:szCs w:val="20"/>
        </w:rPr>
        <w:t>Bachelor of Science in Computer Science (Data Science Focus)</w:t>
      </w:r>
    </w:p>
    <w:p w14:paraId="410262B8" w14:textId="2C8FAD82" w:rsidR="00C3245B" w:rsidRDefault="006565E9" w:rsidP="00AC1529">
      <w:pPr>
        <w:spacing w:after="0"/>
        <w:jc w:val="both"/>
        <w:rPr>
          <w:noProof/>
          <w:color w:val="auto"/>
          <w:sz w:val="20"/>
          <w:szCs w:val="20"/>
        </w:rPr>
      </w:pPr>
      <w:r>
        <w:rPr>
          <w:color w:val="auto"/>
          <w:sz w:val="20"/>
          <w:szCs w:val="20"/>
        </w:rPr>
        <w:t>Expected Graduation: June 2026 | GPA: 3.05</w:t>
      </w:r>
    </w:p>
    <w:p w14:paraId="18D7F2E0" w14:textId="19C59575" w:rsidR="00304FD6" w:rsidRDefault="00C3245B" w:rsidP="00C3245B">
      <w:pPr>
        <w:spacing w:after="0"/>
        <w:rPr>
          <w:b/>
          <w:bCs/>
          <w:color w:val="auto"/>
          <w:sz w:val="24"/>
          <w:szCs w:val="24"/>
        </w:rPr>
      </w:pPr>
      <w:r w:rsidRPr="00142281">
        <w:rPr>
          <w:b/>
          <w:bCs/>
          <w:color w:val="auto"/>
          <w:sz w:val="24"/>
          <w:szCs w:val="24"/>
        </w:rPr>
        <w:t>Experience</w:t>
      </w:r>
    </w:p>
    <w:p w14:paraId="576AE148" w14:textId="4A4D874E" w:rsidR="00A05E7C" w:rsidRDefault="00517C48" w:rsidP="00A05E7C">
      <w:pPr>
        <w:spacing w:after="0"/>
        <w:rPr>
          <w:color w:val="auto"/>
          <w:sz w:val="20"/>
          <w:szCs w:val="20"/>
        </w:rPr>
      </w:pPr>
      <w:r>
        <w:rPr>
          <w:color w:val="auto"/>
          <w:sz w:val="20"/>
          <w:szCs w:val="20"/>
        </w:rPr>
        <w:t xml:space="preserve">Research Software Developer | Sustainable, Healthy, and Resilient Buildings Lab, Corvallis, OR</w:t>
        <w:br/>
        <w:t xml:space="preserve">February 2024-Present</w:t>
        <w:br/>
        <w:t xml:space="preserve">    • Engineered a centralized, autonomous data-ingestion pipeline by repurposing legacy laboratory hardware into a remote-controlled API server, automating real-time telemetry aggregation for a network of 50+ sensors.</w:t>
        <w:br/>
        <w:t xml:space="preserve">    • Developed and integrated automated data-cleaning protocols using R, transforming high-dimensional raw sensor outputs into analysis-ready datasets and reducing latency between data collection and scientific analysis.</w:t>
        <w:br/>
        <w:t xml:space="preserve">    • Led the design of complex, multi-faceted visual analytics to translate high-volume metrics into accessible, statistically valid graphics, bridging the gap between raw data and scientific insights for diverse stakeholders.</w:t>
        <w:br/>
        <w:t xml:space="preserve">    • Collaborated with interdisciplinary research teams to define analytical requirements for indoor air quality, aerosol dynamics, and wildfire smoke research, accelerating cross-disciplinary hypothesis generation.</w:t>
        <w:br/>
        <w:t xml:space="preserve">Software Testing Engineer Intern | Trimble, Lake Oswego, OR</w:t>
        <w:br/>
        <w:t xml:space="preserve">June 2025–September 2025</w:t>
        <w:br/>
        <w:t xml:space="preserve">    • Engineered multiple RESTful API endpoints to facilitate efficient data retrieval and operations with MongoDB, demonstrating foundational database interaction skills.</w:t>
        <w:br/>
        <w:t xml:space="preserve">    • Developed 200+ automated API and UI tests using Playwright, improving test coverage and supporting product functionality through rigorous validation.</w:t>
        <w:br/>
        <w:t xml:space="preserve">    • Created and merged over 17 pull requests in GitHub, contributing directly to the main product codebase and collaborating with other interns and engineers to design efficient, scalable testing solutions using Agile methodologies.</w:t>
        <w:br/>
        <w:t xml:space="preserve">Software Engineer Intern | NASA Langley Research Center, Hampton, VA</w:t>
        <w:br/>
        <w:t xml:space="preserve">June 2023–August 2023</w:t>
        <w:br/>
        <w:t xml:space="preserve">    • Engineered novel data visualization tools within the Atmospheric Science Data Center to interpret complex datasets from the TEMPO satellite.</w:t>
        <w:br/>
        <w:t xml:space="preserve">    • Migrated legacy atmospheric data to ArcGIS, enabling real-time web rendering and enhancing data accessibility for researchers.</w:t>
        <w:br/>
        <w:t xml:space="preserve">    • Co-engineered a Python-based web mapping service integrating Tempo satellite data, significantly reducing data visualization time for researchers and users.</w:t>
        <w:br/>
        <w:t xml:space="preserve">Data Analyst | Alpha Omicron Pi, Alpha Rho Chapter</w:t>
        <w:br/>
        <w:t xml:space="preserve">December 2025–December 2026</w:t>
        <w:br/>
        <w:t xml:space="preserve">    • Engineered a robust database that efficiently cleaned and parsed through over 500+ datasets using SQL, ensuring precise analysis of primary recruitment data for strategic planning.</w:t>
        <w:br/>
        <w:t xml:space="preserve">    • Collaborated with a large interdisciplinary team of chapter members to facilitate a smooth and data-driven primary recruitment process.</w:t>
      </w:r>
    </w:p>
    <w:p w14:paraId="6B6F26C9" w14:textId="77777777" w:rsidR="00A05E7C" w:rsidRDefault="00A05E7C" w:rsidP="006565E9">
      <w:pPr>
        <w:spacing w:after="0"/>
        <w:rPr>
          <w:b/>
          <w:bCs/>
          <w:color w:val="auto"/>
          <w:sz w:val="24"/>
          <w:szCs w:val="24"/>
        </w:rPr>
      </w:pPr>
    </w:p>
    <w:p w14:paraId="396D601F" w14:textId="15D3FE1F" w:rsidR="006565E9" w:rsidRDefault="006565E9" w:rsidP="006565E9">
      <w:pPr>
        <w:spacing w:after="0"/>
        <w:rPr>
          <w:b/>
          <w:bCs/>
          <w:color w:val="auto"/>
          <w:sz w:val="24"/>
          <w:szCs w:val="24"/>
        </w:rPr>
      </w:pPr>
      <w:r>
        <w:rPr>
          <w:b/>
          <w:bCs/>
          <w:color w:val="auto"/>
          <w:sz w:val="24"/>
          <w:szCs w:val="24"/>
        </w:rPr>
        <w:t>Projects</w:t>
      </w:r>
    </w:p>
    <w:p w14:paraId="689326CD" w14:textId="3ED69CE3" w:rsidR="00A05E7C" w:rsidRDefault="00517C48" w:rsidP="00A05E7C">
      <w:pPr>
        <w:spacing w:after="0"/>
        <w:rPr>
          <w:color w:val="auto"/>
          <w:sz w:val="20"/>
          <w:szCs w:val="20"/>
        </w:rPr>
      </w:pPr>
      <w:r>
        <w:rPr>
          <w:color w:val="auto"/>
          <w:sz w:val="20"/>
          <w:szCs w:val="20"/>
        </w:rPr>
        <w:t xml:space="preserve">Senior Capstone | Year Long Academic Project</w:t>
        <w:br/>
        <w:t xml:space="preserve">September 2025–June 2026</w:t>
        <w:br/>
        <w:t xml:space="preserve">    • Collaborated in a multidisciplinary team of Computer Science and Electrical Engineering to create an open-source device that translates sound into tactile vibrations for the deaf and hard of hearing community.</w:t>
        <w:br/>
        <w:t xml:space="preserve">    • Engineered a full-stack WiFi web app to provide a user-friendly interface for an audio-haptic wearable device, demonstrating end-to-end web development capabilities.</w:t>
        <w:br/>
        <w:t xml:space="preserve">    • Built the front-end UI/UX using React/Preact, creating an intuitive dashboard focusing on human-centered design for users to configure haptic response behaviors and audio analysis settings.</w:t>
        <w:br/>
        <w:t xml:space="preserve">Machine Learning  Data Mining | Academic Project</w:t>
        <w:br/>
        <w:t xml:space="preserve">September 2025–December 2026</w:t>
        <w:br/>
        <w:t xml:space="preserve">    • Developed custom implementations of machine learning algorithms, including K-Nearest Neighbors, Naïve Bayes, Decision Trees, and Neural Networks, for both regression and multiclass classification tasks.</w:t>
        <w:br/>
        <w:t xml:space="preserve">    • Optimized model performance and generalized predictive capabilities using statistical learning methods, cross-validation, and kernel methods, showcasing strong analytical and problem-solving abilities.</w:t>
      </w:r>
    </w:p>
    <w:p w14:paraId="7D61E5D7" w14:textId="77777777" w:rsidR="000A7EBB" w:rsidRPr="00303A07" w:rsidRDefault="000A7EBB" w:rsidP="000A7EBB">
      <w:pPr>
        <w:pStyle w:val="ListParagraph"/>
        <w:spacing w:after="0"/>
        <w:ind w:left="773"/>
        <w:rPr>
          <w:color w:val="auto"/>
          <w:sz w:val="20"/>
          <w:szCs w:val="20"/>
        </w:rPr>
      </w:pPr>
    </w:p>
    <w:p w14:paraId="2EACA5B1" w14:textId="4C3B7659" w:rsidR="00CC6B74" w:rsidRDefault="00CC6B74" w:rsidP="00CC6B74">
      <w:pPr>
        <w:spacing w:after="0"/>
        <w:rPr>
          <w:b/>
          <w:bCs/>
          <w:color w:val="auto"/>
          <w:sz w:val="24"/>
          <w:szCs w:val="24"/>
        </w:rPr>
      </w:pPr>
      <w:r>
        <w:rPr>
          <w:b/>
          <w:bCs/>
          <w:color w:val="auto"/>
          <w:sz w:val="24"/>
          <w:szCs w:val="24"/>
        </w:rPr>
        <w:t>Skills</w:t>
      </w:r>
    </w:p>
    <w:p w14:paraId="5C95E987" w14:textId="72FF1507" w:rsidR="00A05E7C" w:rsidRDefault="00517C48" w:rsidP="00A05E7C">
      <w:pPr>
        <w:spacing w:after="0"/>
        <w:rPr>
          <w:color w:val="auto"/>
          <w:sz w:val="20"/>
          <w:szCs w:val="20"/>
        </w:rPr>
      </w:pPr>
      <w:r>
        <w:rPr>
          <w:color w:val="auto"/>
          <w:sz w:val="20"/>
          <w:szCs w:val="20"/>
        </w:rPr>
        <w:t xml:space="preserve">Languages: SQL, Python, JavaScript, R</w:t>
        <w:br/>
        <w:t xml:space="preserve">Frameworks  Libraries: React, Pandas, NumPy, Node.js</w:t>
        <w:br/>
        <w:t xml:space="preserve">Tools  Environments: Git/GitHub, Jira, MongoDB, PowerShell</w:t>
      </w:r>
    </w:p>
    <w:p w14:paraId="5D7188D2" w14:textId="77777777" w:rsidR="002D645D" w:rsidRPr="006D7DC4" w:rsidRDefault="002D645D" w:rsidP="002D645D">
      <w:pPr>
        <w:ind w:left="360"/>
      </w:pPr>
    </w:p>
    <w:p w14:paraId="25C37729" w14:textId="77777777" w:rsidR="006D7DC4" w:rsidRPr="006D7DC4" w:rsidRDefault="006D7DC4" w:rsidP="006D7DC4"/>
    <w:p w14:paraId="7E9B6F8C" w14:textId="77777777" w:rsidR="006D7DC4" w:rsidRPr="006D7DC4" w:rsidRDefault="006D7DC4" w:rsidP="006D7DC4"/>
    <w:p w14:paraId="7A16FF75" w14:textId="77777777" w:rsidR="006D7DC4" w:rsidRPr="006D7DC4" w:rsidRDefault="006D7DC4" w:rsidP="006D7DC4"/>
    <w:p w14:paraId="144AB5E2" w14:textId="77777777" w:rsidR="006D7DC4" w:rsidRPr="006D7DC4" w:rsidRDefault="006D7DC4" w:rsidP="006D7DC4"/>
    <w:p w14:paraId="0475799B" w14:textId="77777777" w:rsidR="006D7DC4" w:rsidRPr="006D7DC4" w:rsidRDefault="006D7DC4" w:rsidP="006D7DC4"/>
    <w:p w14:paraId="505B4F25" w14:textId="77777777" w:rsidR="006D7DC4" w:rsidRPr="006D7DC4" w:rsidRDefault="006D7DC4" w:rsidP="006D7DC4"/>
    <w:p w14:paraId="1E666CB8" w14:textId="77777777" w:rsidR="006D7DC4" w:rsidRPr="006D7DC4" w:rsidRDefault="006D7DC4" w:rsidP="006D7DC4"/>
    <w:p w14:paraId="03BB302A" w14:textId="77777777" w:rsidR="006D7DC4" w:rsidRPr="006D7DC4" w:rsidRDefault="006D7DC4" w:rsidP="006D7DC4"/>
    <w:p w14:paraId="30C7AF84" w14:textId="77777777" w:rsidR="006D7DC4" w:rsidRPr="006D7DC4" w:rsidRDefault="006D7DC4" w:rsidP="006D7DC4"/>
    <w:p w14:paraId="17268A16" w14:textId="77777777" w:rsidR="006D7DC4" w:rsidRPr="006D7DC4" w:rsidRDefault="006D7DC4" w:rsidP="006D7DC4"/>
    <w:p w14:paraId="6800BDD9" w14:textId="77777777" w:rsidR="006D7DC4" w:rsidRPr="006D7DC4" w:rsidRDefault="006D7DC4" w:rsidP="006D7DC4"/>
    <w:p w14:paraId="7195B668" w14:textId="77777777" w:rsidR="006D7DC4" w:rsidRPr="006D7DC4" w:rsidRDefault="006D7DC4" w:rsidP="006D7DC4"/>
    <w:p w14:paraId="31942831" w14:textId="77777777" w:rsidR="006D7DC4" w:rsidRPr="006D7DC4" w:rsidRDefault="006D7DC4" w:rsidP="006D7DC4"/>
    <w:p w14:paraId="17EA36C3" w14:textId="77777777" w:rsidR="006D7DC4" w:rsidRPr="006D7DC4" w:rsidRDefault="006D7DC4" w:rsidP="006D7DC4"/>
    <w:p w14:paraId="2D9F7148" w14:textId="77777777" w:rsidR="006D7DC4" w:rsidRPr="006D7DC4" w:rsidRDefault="006D7DC4" w:rsidP="006D7DC4"/>
    <w:p w14:paraId="47BB504E" w14:textId="77777777" w:rsidR="006D7DC4" w:rsidRPr="006D7DC4" w:rsidRDefault="006D7DC4" w:rsidP="006D7DC4"/>
    <w:p w14:paraId="667E40C8" w14:textId="77777777" w:rsidR="006D7DC4" w:rsidRPr="006D7DC4" w:rsidRDefault="006D7DC4" w:rsidP="006D7DC4"/>
    <w:p w14:paraId="456DCA76" w14:textId="77777777" w:rsidR="006D7DC4" w:rsidRPr="006D7DC4" w:rsidRDefault="006D7DC4" w:rsidP="006D7DC4"/>
    <w:p w14:paraId="446337D3" w14:textId="77777777" w:rsidR="006D7DC4" w:rsidRPr="006D7DC4" w:rsidRDefault="006D7DC4" w:rsidP="006D7DC4"/>
    <w:p w14:paraId="0C87923F" w14:textId="77777777" w:rsidR="006D7DC4" w:rsidRPr="006D7DC4" w:rsidRDefault="006D7DC4" w:rsidP="006D7DC4"/>
    <w:p w14:paraId="154F47C1" w14:textId="77777777" w:rsidR="006D7DC4" w:rsidRPr="006D7DC4" w:rsidRDefault="006D7DC4" w:rsidP="006D7DC4"/>
    <w:p w14:paraId="658851DE" w14:textId="77777777" w:rsidR="006D7DC4" w:rsidRPr="006D7DC4" w:rsidRDefault="006D7DC4" w:rsidP="006D7DC4"/>
    <w:p w14:paraId="1F4E3EE5" w14:textId="77777777" w:rsidR="006D7DC4" w:rsidRPr="006D7DC4" w:rsidRDefault="006D7DC4" w:rsidP="006D7DC4"/>
    <w:p w14:paraId="103591BA" w14:textId="77777777" w:rsidR="006D7DC4" w:rsidRPr="006D7DC4" w:rsidRDefault="006D7DC4" w:rsidP="006D7DC4">
      <w:pPr>
        <w:ind w:firstLine="720"/>
      </w:pPr>
    </w:p>
    <w:sectPr w:rsidR="006D7DC4" w:rsidRPr="006D7DC4" w:rsidSect="00461E90">
      <w:footerReference w:type="default" r:id="rId10"/>
      <w:pgSz w:w="12240" w:h="15840"/>
      <w:pgMar w:top="720" w:right="990" w:bottom="810" w:left="990"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055EA" w14:textId="77777777" w:rsidR="008B3906" w:rsidRDefault="008B3906">
      <w:pPr>
        <w:spacing w:after="0"/>
      </w:pPr>
      <w:r>
        <w:separator/>
      </w:r>
    </w:p>
  </w:endnote>
  <w:endnote w:type="continuationSeparator" w:id="0">
    <w:p w14:paraId="4F7E05FC" w14:textId="77777777" w:rsidR="008B3906" w:rsidRDefault="008B3906">
      <w:pPr>
        <w:spacing w:after="0"/>
      </w:pPr>
      <w:r>
        <w:continuationSeparator/>
      </w:r>
    </w:p>
  </w:endnote>
  <w:endnote w:type="continuationNotice" w:id="1">
    <w:p w14:paraId="2EFF572C" w14:textId="77777777" w:rsidR="008B3906" w:rsidRDefault="008B390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E6F1C" w14:textId="0DBF34F5" w:rsidR="00394A6D" w:rsidRDefault="00394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C7503" w14:textId="77777777" w:rsidR="008B3906" w:rsidRDefault="008B3906">
      <w:pPr>
        <w:spacing w:after="0"/>
      </w:pPr>
      <w:r>
        <w:separator/>
      </w:r>
    </w:p>
  </w:footnote>
  <w:footnote w:type="continuationSeparator" w:id="0">
    <w:p w14:paraId="5BE1B4EE" w14:textId="77777777" w:rsidR="008B3906" w:rsidRDefault="008B3906">
      <w:pPr>
        <w:spacing w:after="0"/>
      </w:pPr>
      <w:r>
        <w:continuationSeparator/>
      </w:r>
    </w:p>
  </w:footnote>
  <w:footnote w:type="continuationNotice" w:id="1">
    <w:p w14:paraId="42CC33BD" w14:textId="77777777" w:rsidR="008B3906" w:rsidRDefault="008B3906">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35AFD74"/>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3905226"/>
    <w:multiLevelType w:val="hybridMultilevel"/>
    <w:tmpl w:val="60503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236FB8"/>
    <w:multiLevelType w:val="hybridMultilevel"/>
    <w:tmpl w:val="8BF6E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391109"/>
    <w:multiLevelType w:val="hybridMultilevel"/>
    <w:tmpl w:val="7AF6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D60330"/>
    <w:multiLevelType w:val="multilevel"/>
    <w:tmpl w:val="867E0FF0"/>
    <w:lvl w:ilvl="0">
      <w:start w:val="1"/>
      <w:numFmt w:val="bullet"/>
      <w:pStyle w:val="ListBullet"/>
      <w:lvlText w:val=""/>
      <w:lvlJc w:val="left"/>
      <w:pPr>
        <w:ind w:left="36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4" w15:restartNumberingAfterBreak="0">
    <w:nsid w:val="3BF72382"/>
    <w:multiLevelType w:val="hybridMultilevel"/>
    <w:tmpl w:val="B588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DC5F49"/>
    <w:multiLevelType w:val="hybridMultilevel"/>
    <w:tmpl w:val="7BDE8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6C8299F"/>
    <w:multiLevelType w:val="hybridMultilevel"/>
    <w:tmpl w:val="DCAA0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455CC1"/>
    <w:multiLevelType w:val="hybridMultilevel"/>
    <w:tmpl w:val="57C2473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9" w15:restartNumberingAfterBreak="0">
    <w:nsid w:val="78465B1E"/>
    <w:multiLevelType w:val="hybridMultilevel"/>
    <w:tmpl w:val="B3707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8D3C34"/>
    <w:multiLevelType w:val="hybridMultilevel"/>
    <w:tmpl w:val="A4FC0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0380277">
    <w:abstractNumId w:val="9"/>
  </w:num>
  <w:num w:numId="2" w16cid:durableId="1253584115">
    <w:abstractNumId w:val="9"/>
    <w:lvlOverride w:ilvl="0">
      <w:startOverride w:val="1"/>
    </w:lvlOverride>
  </w:num>
  <w:num w:numId="3" w16cid:durableId="1354064875">
    <w:abstractNumId w:val="9"/>
    <w:lvlOverride w:ilvl="0">
      <w:startOverride w:val="1"/>
    </w:lvlOverride>
  </w:num>
  <w:num w:numId="4" w16cid:durableId="2126191216">
    <w:abstractNumId w:val="9"/>
    <w:lvlOverride w:ilvl="0">
      <w:startOverride w:val="1"/>
    </w:lvlOverride>
  </w:num>
  <w:num w:numId="5" w16cid:durableId="2093769481">
    <w:abstractNumId w:val="7"/>
  </w:num>
  <w:num w:numId="6" w16cid:durableId="1040205274">
    <w:abstractNumId w:val="6"/>
  </w:num>
  <w:num w:numId="7" w16cid:durableId="673267420">
    <w:abstractNumId w:val="5"/>
  </w:num>
  <w:num w:numId="8" w16cid:durableId="358119912">
    <w:abstractNumId w:val="4"/>
  </w:num>
  <w:num w:numId="9" w16cid:durableId="1897398726">
    <w:abstractNumId w:val="8"/>
  </w:num>
  <w:num w:numId="10" w16cid:durableId="830952366">
    <w:abstractNumId w:val="3"/>
  </w:num>
  <w:num w:numId="11" w16cid:durableId="1586381326">
    <w:abstractNumId w:val="2"/>
  </w:num>
  <w:num w:numId="12" w16cid:durableId="1762144024">
    <w:abstractNumId w:val="1"/>
  </w:num>
  <w:num w:numId="13" w16cid:durableId="190806420">
    <w:abstractNumId w:val="0"/>
  </w:num>
  <w:num w:numId="14" w16cid:durableId="1920289813">
    <w:abstractNumId w:val="13"/>
  </w:num>
  <w:num w:numId="15" w16cid:durableId="1496072191">
    <w:abstractNumId w:val="13"/>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399719820">
    <w:abstractNumId w:val="1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2139370151">
    <w:abstractNumId w:val="1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19539397">
    <w:abstractNumId w:val="1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249002715">
    <w:abstractNumId w:val="16"/>
  </w:num>
  <w:num w:numId="20" w16cid:durableId="1819373608">
    <w:abstractNumId w:val="18"/>
  </w:num>
  <w:num w:numId="21" w16cid:durableId="2089963736">
    <w:abstractNumId w:val="12"/>
  </w:num>
  <w:num w:numId="22" w16cid:durableId="638270290">
    <w:abstractNumId w:val="20"/>
  </w:num>
  <w:num w:numId="23" w16cid:durableId="2021734015">
    <w:abstractNumId w:val="17"/>
  </w:num>
  <w:num w:numId="24" w16cid:durableId="961229139">
    <w:abstractNumId w:val="10"/>
  </w:num>
  <w:num w:numId="25" w16cid:durableId="359748404">
    <w:abstractNumId w:val="11"/>
  </w:num>
  <w:num w:numId="26" w16cid:durableId="1390956857">
    <w:abstractNumId w:val="15"/>
  </w:num>
  <w:num w:numId="27" w16cid:durableId="626277290">
    <w:abstractNumId w:val="14"/>
  </w:num>
  <w:num w:numId="28" w16cid:durableId="17670731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ABE"/>
    <w:rsid w:val="00003868"/>
    <w:rsid w:val="0000427F"/>
    <w:rsid w:val="000124F9"/>
    <w:rsid w:val="00024C44"/>
    <w:rsid w:val="00031F6A"/>
    <w:rsid w:val="000320AF"/>
    <w:rsid w:val="00036013"/>
    <w:rsid w:val="00041385"/>
    <w:rsid w:val="00053287"/>
    <w:rsid w:val="000563BE"/>
    <w:rsid w:val="00074872"/>
    <w:rsid w:val="0007697F"/>
    <w:rsid w:val="00082736"/>
    <w:rsid w:val="000876D8"/>
    <w:rsid w:val="000A2071"/>
    <w:rsid w:val="000A7EBB"/>
    <w:rsid w:val="000B4B3B"/>
    <w:rsid w:val="000C0DF7"/>
    <w:rsid w:val="000C15E6"/>
    <w:rsid w:val="000C29D9"/>
    <w:rsid w:val="000C61F7"/>
    <w:rsid w:val="000D1215"/>
    <w:rsid w:val="000D1218"/>
    <w:rsid w:val="000D32C1"/>
    <w:rsid w:val="000D5CA4"/>
    <w:rsid w:val="000D6C33"/>
    <w:rsid w:val="000E48B3"/>
    <w:rsid w:val="00107E4F"/>
    <w:rsid w:val="001115C9"/>
    <w:rsid w:val="001117B1"/>
    <w:rsid w:val="001124A2"/>
    <w:rsid w:val="00122251"/>
    <w:rsid w:val="00133D35"/>
    <w:rsid w:val="001373AE"/>
    <w:rsid w:val="00142281"/>
    <w:rsid w:val="001436C9"/>
    <w:rsid w:val="0014745D"/>
    <w:rsid w:val="00152C38"/>
    <w:rsid w:val="001623BB"/>
    <w:rsid w:val="00165263"/>
    <w:rsid w:val="00166ABE"/>
    <w:rsid w:val="0017384D"/>
    <w:rsid w:val="00174590"/>
    <w:rsid w:val="001970FE"/>
    <w:rsid w:val="001A0DCE"/>
    <w:rsid w:val="001A4A36"/>
    <w:rsid w:val="001B0DD2"/>
    <w:rsid w:val="001B2CE1"/>
    <w:rsid w:val="001C2CCA"/>
    <w:rsid w:val="001C2D08"/>
    <w:rsid w:val="001C557F"/>
    <w:rsid w:val="001D608B"/>
    <w:rsid w:val="001E1D57"/>
    <w:rsid w:val="001E262C"/>
    <w:rsid w:val="001E2663"/>
    <w:rsid w:val="001E68E7"/>
    <w:rsid w:val="001F01E8"/>
    <w:rsid w:val="001F02CE"/>
    <w:rsid w:val="001F0C21"/>
    <w:rsid w:val="001F5100"/>
    <w:rsid w:val="001F619A"/>
    <w:rsid w:val="001F6650"/>
    <w:rsid w:val="00210A6C"/>
    <w:rsid w:val="00212D9D"/>
    <w:rsid w:val="002131DB"/>
    <w:rsid w:val="0022211C"/>
    <w:rsid w:val="0022327E"/>
    <w:rsid w:val="002362AD"/>
    <w:rsid w:val="0024287D"/>
    <w:rsid w:val="00244860"/>
    <w:rsid w:val="0024598E"/>
    <w:rsid w:val="00257DB5"/>
    <w:rsid w:val="002641CE"/>
    <w:rsid w:val="00264DD4"/>
    <w:rsid w:val="00265080"/>
    <w:rsid w:val="0027320B"/>
    <w:rsid w:val="00280D30"/>
    <w:rsid w:val="00292E1D"/>
    <w:rsid w:val="002933AC"/>
    <w:rsid w:val="0029437C"/>
    <w:rsid w:val="0029616C"/>
    <w:rsid w:val="002A09FA"/>
    <w:rsid w:val="002A5A0C"/>
    <w:rsid w:val="002B109F"/>
    <w:rsid w:val="002B1C01"/>
    <w:rsid w:val="002B2C08"/>
    <w:rsid w:val="002B76F1"/>
    <w:rsid w:val="002C0903"/>
    <w:rsid w:val="002C1197"/>
    <w:rsid w:val="002C3AEA"/>
    <w:rsid w:val="002D1F0B"/>
    <w:rsid w:val="002D27F9"/>
    <w:rsid w:val="002D5F31"/>
    <w:rsid w:val="002D645D"/>
    <w:rsid w:val="002D7A5A"/>
    <w:rsid w:val="002E7526"/>
    <w:rsid w:val="00303A07"/>
    <w:rsid w:val="00304FD6"/>
    <w:rsid w:val="003104F8"/>
    <w:rsid w:val="00315E4E"/>
    <w:rsid w:val="00316CC2"/>
    <w:rsid w:val="00326C36"/>
    <w:rsid w:val="00330BF9"/>
    <w:rsid w:val="00331A0D"/>
    <w:rsid w:val="00355E46"/>
    <w:rsid w:val="00363985"/>
    <w:rsid w:val="0036450D"/>
    <w:rsid w:val="003647D3"/>
    <w:rsid w:val="003719B7"/>
    <w:rsid w:val="0037302C"/>
    <w:rsid w:val="00373EB1"/>
    <w:rsid w:val="00374627"/>
    <w:rsid w:val="00375FA1"/>
    <w:rsid w:val="003772EF"/>
    <w:rsid w:val="00386157"/>
    <w:rsid w:val="003932B6"/>
    <w:rsid w:val="003935F1"/>
    <w:rsid w:val="00394A6D"/>
    <w:rsid w:val="00394BC5"/>
    <w:rsid w:val="00397D1D"/>
    <w:rsid w:val="003A211C"/>
    <w:rsid w:val="003A55AB"/>
    <w:rsid w:val="003A60CE"/>
    <w:rsid w:val="003B1433"/>
    <w:rsid w:val="003B525E"/>
    <w:rsid w:val="003B5DF1"/>
    <w:rsid w:val="003B689B"/>
    <w:rsid w:val="003B789E"/>
    <w:rsid w:val="003C0396"/>
    <w:rsid w:val="003C041C"/>
    <w:rsid w:val="003C1E64"/>
    <w:rsid w:val="003C4B0A"/>
    <w:rsid w:val="003C62FE"/>
    <w:rsid w:val="003D19B5"/>
    <w:rsid w:val="003D2B0D"/>
    <w:rsid w:val="003D4F39"/>
    <w:rsid w:val="003D5604"/>
    <w:rsid w:val="003D6206"/>
    <w:rsid w:val="003E0D59"/>
    <w:rsid w:val="003E3C25"/>
    <w:rsid w:val="003F19B9"/>
    <w:rsid w:val="003F6179"/>
    <w:rsid w:val="00403E6E"/>
    <w:rsid w:val="004042DD"/>
    <w:rsid w:val="00405373"/>
    <w:rsid w:val="00405D22"/>
    <w:rsid w:val="0041000F"/>
    <w:rsid w:val="004101F3"/>
    <w:rsid w:val="00411E43"/>
    <w:rsid w:val="00411F48"/>
    <w:rsid w:val="004175A4"/>
    <w:rsid w:val="00417B7C"/>
    <w:rsid w:val="00427F8B"/>
    <w:rsid w:val="00435029"/>
    <w:rsid w:val="00437221"/>
    <w:rsid w:val="00445A16"/>
    <w:rsid w:val="004466C2"/>
    <w:rsid w:val="004476A1"/>
    <w:rsid w:val="00450AEC"/>
    <w:rsid w:val="00460921"/>
    <w:rsid w:val="00461362"/>
    <w:rsid w:val="00461E90"/>
    <w:rsid w:val="0046272D"/>
    <w:rsid w:val="00467396"/>
    <w:rsid w:val="0047002A"/>
    <w:rsid w:val="00471ACE"/>
    <w:rsid w:val="004844FB"/>
    <w:rsid w:val="0048454D"/>
    <w:rsid w:val="00484EA9"/>
    <w:rsid w:val="00495715"/>
    <w:rsid w:val="004A2DB4"/>
    <w:rsid w:val="004A4BFF"/>
    <w:rsid w:val="004B1DFA"/>
    <w:rsid w:val="004B377E"/>
    <w:rsid w:val="004B7D76"/>
    <w:rsid w:val="004C59ED"/>
    <w:rsid w:val="004D0673"/>
    <w:rsid w:val="004D23D6"/>
    <w:rsid w:val="004D2CAB"/>
    <w:rsid w:val="004D5E26"/>
    <w:rsid w:val="004E02F7"/>
    <w:rsid w:val="004E7CF9"/>
    <w:rsid w:val="004F5245"/>
    <w:rsid w:val="004F66B3"/>
    <w:rsid w:val="00502FF6"/>
    <w:rsid w:val="005046AD"/>
    <w:rsid w:val="00507FD1"/>
    <w:rsid w:val="005114E7"/>
    <w:rsid w:val="00511BAB"/>
    <w:rsid w:val="00517C48"/>
    <w:rsid w:val="005210F8"/>
    <w:rsid w:val="00521A3E"/>
    <w:rsid w:val="0052674E"/>
    <w:rsid w:val="00531894"/>
    <w:rsid w:val="005357BB"/>
    <w:rsid w:val="0054684D"/>
    <w:rsid w:val="00552484"/>
    <w:rsid w:val="005562FF"/>
    <w:rsid w:val="00564C16"/>
    <w:rsid w:val="00570589"/>
    <w:rsid w:val="00573E13"/>
    <w:rsid w:val="0057666D"/>
    <w:rsid w:val="00593AD6"/>
    <w:rsid w:val="00594396"/>
    <w:rsid w:val="0059741D"/>
    <w:rsid w:val="005A1E6E"/>
    <w:rsid w:val="005B1FC5"/>
    <w:rsid w:val="005B5793"/>
    <w:rsid w:val="005C113F"/>
    <w:rsid w:val="005D1C44"/>
    <w:rsid w:val="005D4DD1"/>
    <w:rsid w:val="005D6814"/>
    <w:rsid w:val="005E040D"/>
    <w:rsid w:val="005E339F"/>
    <w:rsid w:val="005E5E55"/>
    <w:rsid w:val="005F1A52"/>
    <w:rsid w:val="006032EF"/>
    <w:rsid w:val="00610A12"/>
    <w:rsid w:val="00610A8A"/>
    <w:rsid w:val="00616068"/>
    <w:rsid w:val="0061661C"/>
    <w:rsid w:val="00616EE1"/>
    <w:rsid w:val="00632988"/>
    <w:rsid w:val="00636512"/>
    <w:rsid w:val="00637631"/>
    <w:rsid w:val="00641AC1"/>
    <w:rsid w:val="006468B6"/>
    <w:rsid w:val="00655AC4"/>
    <w:rsid w:val="006565E9"/>
    <w:rsid w:val="00657BDB"/>
    <w:rsid w:val="0066353A"/>
    <w:rsid w:val="00663905"/>
    <w:rsid w:val="00663DC6"/>
    <w:rsid w:val="00670630"/>
    <w:rsid w:val="00676FBC"/>
    <w:rsid w:val="006815E8"/>
    <w:rsid w:val="00684222"/>
    <w:rsid w:val="00684963"/>
    <w:rsid w:val="006874D9"/>
    <w:rsid w:val="0069027C"/>
    <w:rsid w:val="00694179"/>
    <w:rsid w:val="00695C34"/>
    <w:rsid w:val="006A05C8"/>
    <w:rsid w:val="006A13C4"/>
    <w:rsid w:val="006A39D4"/>
    <w:rsid w:val="006B295B"/>
    <w:rsid w:val="006C056F"/>
    <w:rsid w:val="006C3166"/>
    <w:rsid w:val="006C3740"/>
    <w:rsid w:val="006C640A"/>
    <w:rsid w:val="006D36D1"/>
    <w:rsid w:val="006D39C5"/>
    <w:rsid w:val="006D7DC4"/>
    <w:rsid w:val="006E0118"/>
    <w:rsid w:val="006E401C"/>
    <w:rsid w:val="006E575C"/>
    <w:rsid w:val="006E728D"/>
    <w:rsid w:val="006F1AA9"/>
    <w:rsid w:val="007012B8"/>
    <w:rsid w:val="00702C21"/>
    <w:rsid w:val="00710A44"/>
    <w:rsid w:val="00726D8F"/>
    <w:rsid w:val="00731C27"/>
    <w:rsid w:val="00735855"/>
    <w:rsid w:val="00741328"/>
    <w:rsid w:val="00745EE7"/>
    <w:rsid w:val="00752893"/>
    <w:rsid w:val="00757C88"/>
    <w:rsid w:val="00764656"/>
    <w:rsid w:val="00770726"/>
    <w:rsid w:val="00770D62"/>
    <w:rsid w:val="0077621B"/>
    <w:rsid w:val="007836B2"/>
    <w:rsid w:val="00787880"/>
    <w:rsid w:val="00790055"/>
    <w:rsid w:val="007902A9"/>
    <w:rsid w:val="007963CE"/>
    <w:rsid w:val="007B4CA6"/>
    <w:rsid w:val="007B730B"/>
    <w:rsid w:val="007B7D65"/>
    <w:rsid w:val="007C016B"/>
    <w:rsid w:val="007C3125"/>
    <w:rsid w:val="007C4238"/>
    <w:rsid w:val="007C79AE"/>
    <w:rsid w:val="007C7B86"/>
    <w:rsid w:val="007D00B3"/>
    <w:rsid w:val="007D2317"/>
    <w:rsid w:val="007D38D7"/>
    <w:rsid w:val="007D503E"/>
    <w:rsid w:val="007F1128"/>
    <w:rsid w:val="007F2CD8"/>
    <w:rsid w:val="007F3370"/>
    <w:rsid w:val="007F3B8A"/>
    <w:rsid w:val="007F3EAF"/>
    <w:rsid w:val="007F711A"/>
    <w:rsid w:val="00803765"/>
    <w:rsid w:val="00816288"/>
    <w:rsid w:val="00816AFD"/>
    <w:rsid w:val="00821689"/>
    <w:rsid w:val="00822AFD"/>
    <w:rsid w:val="0083679D"/>
    <w:rsid w:val="00843183"/>
    <w:rsid w:val="00852A07"/>
    <w:rsid w:val="008565C5"/>
    <w:rsid w:val="00863844"/>
    <w:rsid w:val="0086787E"/>
    <w:rsid w:val="00867CA5"/>
    <w:rsid w:val="008812E1"/>
    <w:rsid w:val="008818E9"/>
    <w:rsid w:val="008916B6"/>
    <w:rsid w:val="008973B1"/>
    <w:rsid w:val="00897989"/>
    <w:rsid w:val="008A1CAC"/>
    <w:rsid w:val="008A4668"/>
    <w:rsid w:val="008B0D85"/>
    <w:rsid w:val="008B3906"/>
    <w:rsid w:val="008B3F9D"/>
    <w:rsid w:val="008B642D"/>
    <w:rsid w:val="008C3046"/>
    <w:rsid w:val="008C425C"/>
    <w:rsid w:val="008D74D2"/>
    <w:rsid w:val="008E10EB"/>
    <w:rsid w:val="008E25BC"/>
    <w:rsid w:val="008E283C"/>
    <w:rsid w:val="008E7345"/>
    <w:rsid w:val="00902348"/>
    <w:rsid w:val="009026F7"/>
    <w:rsid w:val="0090299D"/>
    <w:rsid w:val="00903FC4"/>
    <w:rsid w:val="0090405D"/>
    <w:rsid w:val="0091185E"/>
    <w:rsid w:val="0091353F"/>
    <w:rsid w:val="00913AFB"/>
    <w:rsid w:val="00922327"/>
    <w:rsid w:val="009249E7"/>
    <w:rsid w:val="00924D71"/>
    <w:rsid w:val="0092541F"/>
    <w:rsid w:val="0095117B"/>
    <w:rsid w:val="00955B0E"/>
    <w:rsid w:val="0095756D"/>
    <w:rsid w:val="0096277A"/>
    <w:rsid w:val="00972F3E"/>
    <w:rsid w:val="009738D6"/>
    <w:rsid w:val="009763C8"/>
    <w:rsid w:val="00976905"/>
    <w:rsid w:val="009773D7"/>
    <w:rsid w:val="00977433"/>
    <w:rsid w:val="009801C4"/>
    <w:rsid w:val="00980B48"/>
    <w:rsid w:val="00985DC3"/>
    <w:rsid w:val="009922B2"/>
    <w:rsid w:val="009975F9"/>
    <w:rsid w:val="009A3F86"/>
    <w:rsid w:val="009A5F49"/>
    <w:rsid w:val="009B54F9"/>
    <w:rsid w:val="009C4324"/>
    <w:rsid w:val="009C457F"/>
    <w:rsid w:val="009C7BCB"/>
    <w:rsid w:val="009E5322"/>
    <w:rsid w:val="009F1896"/>
    <w:rsid w:val="009F2448"/>
    <w:rsid w:val="00A008CB"/>
    <w:rsid w:val="00A05E7C"/>
    <w:rsid w:val="00A07615"/>
    <w:rsid w:val="00A12213"/>
    <w:rsid w:val="00A22D3D"/>
    <w:rsid w:val="00A24E3D"/>
    <w:rsid w:val="00A254AB"/>
    <w:rsid w:val="00A302A7"/>
    <w:rsid w:val="00A42A4D"/>
    <w:rsid w:val="00A457EB"/>
    <w:rsid w:val="00A463AD"/>
    <w:rsid w:val="00A479E4"/>
    <w:rsid w:val="00A6653A"/>
    <w:rsid w:val="00A66A55"/>
    <w:rsid w:val="00A73059"/>
    <w:rsid w:val="00A8131A"/>
    <w:rsid w:val="00A81D78"/>
    <w:rsid w:val="00A86ED9"/>
    <w:rsid w:val="00A92B0B"/>
    <w:rsid w:val="00AA0665"/>
    <w:rsid w:val="00AA08AC"/>
    <w:rsid w:val="00AA2BFD"/>
    <w:rsid w:val="00AA4B50"/>
    <w:rsid w:val="00AA5F10"/>
    <w:rsid w:val="00AA6AB4"/>
    <w:rsid w:val="00AB1C32"/>
    <w:rsid w:val="00AB6463"/>
    <w:rsid w:val="00AC0703"/>
    <w:rsid w:val="00AC0A2F"/>
    <w:rsid w:val="00AC1529"/>
    <w:rsid w:val="00AD009A"/>
    <w:rsid w:val="00AD30E7"/>
    <w:rsid w:val="00AD7396"/>
    <w:rsid w:val="00AD7BFE"/>
    <w:rsid w:val="00AE020C"/>
    <w:rsid w:val="00AF1217"/>
    <w:rsid w:val="00AF1B76"/>
    <w:rsid w:val="00AF3B5C"/>
    <w:rsid w:val="00AF4FB7"/>
    <w:rsid w:val="00AF6072"/>
    <w:rsid w:val="00AF6715"/>
    <w:rsid w:val="00AF6DA6"/>
    <w:rsid w:val="00B05F0C"/>
    <w:rsid w:val="00B16692"/>
    <w:rsid w:val="00B20292"/>
    <w:rsid w:val="00B211E1"/>
    <w:rsid w:val="00B3131D"/>
    <w:rsid w:val="00B3290F"/>
    <w:rsid w:val="00B340C3"/>
    <w:rsid w:val="00B36006"/>
    <w:rsid w:val="00B43593"/>
    <w:rsid w:val="00B4431E"/>
    <w:rsid w:val="00B471A7"/>
    <w:rsid w:val="00B552B1"/>
    <w:rsid w:val="00B57797"/>
    <w:rsid w:val="00B610D8"/>
    <w:rsid w:val="00B62F35"/>
    <w:rsid w:val="00B65B34"/>
    <w:rsid w:val="00B668FF"/>
    <w:rsid w:val="00B670F4"/>
    <w:rsid w:val="00B72580"/>
    <w:rsid w:val="00B74DC2"/>
    <w:rsid w:val="00B769EE"/>
    <w:rsid w:val="00B80B57"/>
    <w:rsid w:val="00B85535"/>
    <w:rsid w:val="00B863BB"/>
    <w:rsid w:val="00B86FBA"/>
    <w:rsid w:val="00B903D9"/>
    <w:rsid w:val="00B94BD2"/>
    <w:rsid w:val="00BA4EEE"/>
    <w:rsid w:val="00BB2000"/>
    <w:rsid w:val="00BB2DC3"/>
    <w:rsid w:val="00BB2E2D"/>
    <w:rsid w:val="00BB2E80"/>
    <w:rsid w:val="00BB7383"/>
    <w:rsid w:val="00BB7DE2"/>
    <w:rsid w:val="00BC0A86"/>
    <w:rsid w:val="00BD0820"/>
    <w:rsid w:val="00BD32EF"/>
    <w:rsid w:val="00BD6E9B"/>
    <w:rsid w:val="00BE2B72"/>
    <w:rsid w:val="00BE2DB6"/>
    <w:rsid w:val="00BE662C"/>
    <w:rsid w:val="00C114F8"/>
    <w:rsid w:val="00C115A0"/>
    <w:rsid w:val="00C15608"/>
    <w:rsid w:val="00C215C6"/>
    <w:rsid w:val="00C2726D"/>
    <w:rsid w:val="00C3245B"/>
    <w:rsid w:val="00C32986"/>
    <w:rsid w:val="00C37CC2"/>
    <w:rsid w:val="00C4584A"/>
    <w:rsid w:val="00C47CBB"/>
    <w:rsid w:val="00C51873"/>
    <w:rsid w:val="00C5479D"/>
    <w:rsid w:val="00C57E43"/>
    <w:rsid w:val="00C72B59"/>
    <w:rsid w:val="00C735DF"/>
    <w:rsid w:val="00C74397"/>
    <w:rsid w:val="00C74C38"/>
    <w:rsid w:val="00C74FE0"/>
    <w:rsid w:val="00C85238"/>
    <w:rsid w:val="00C87546"/>
    <w:rsid w:val="00C90F2D"/>
    <w:rsid w:val="00C93F6A"/>
    <w:rsid w:val="00C94037"/>
    <w:rsid w:val="00C965E6"/>
    <w:rsid w:val="00CA1BB9"/>
    <w:rsid w:val="00CA2F89"/>
    <w:rsid w:val="00CA56C6"/>
    <w:rsid w:val="00CA5EFF"/>
    <w:rsid w:val="00CB006B"/>
    <w:rsid w:val="00CB5502"/>
    <w:rsid w:val="00CB6603"/>
    <w:rsid w:val="00CC1975"/>
    <w:rsid w:val="00CC6B74"/>
    <w:rsid w:val="00CC7330"/>
    <w:rsid w:val="00CC75DB"/>
    <w:rsid w:val="00CD0054"/>
    <w:rsid w:val="00CE1DC9"/>
    <w:rsid w:val="00CE33B5"/>
    <w:rsid w:val="00CF08B5"/>
    <w:rsid w:val="00CF2B52"/>
    <w:rsid w:val="00D219D9"/>
    <w:rsid w:val="00D27A83"/>
    <w:rsid w:val="00D27FE9"/>
    <w:rsid w:val="00D302A3"/>
    <w:rsid w:val="00D32F1F"/>
    <w:rsid w:val="00D33143"/>
    <w:rsid w:val="00D35280"/>
    <w:rsid w:val="00D419C2"/>
    <w:rsid w:val="00D46E70"/>
    <w:rsid w:val="00D4736E"/>
    <w:rsid w:val="00D55EEF"/>
    <w:rsid w:val="00D56207"/>
    <w:rsid w:val="00D5674A"/>
    <w:rsid w:val="00D645B0"/>
    <w:rsid w:val="00D653AA"/>
    <w:rsid w:val="00D70D0C"/>
    <w:rsid w:val="00D7239D"/>
    <w:rsid w:val="00D72875"/>
    <w:rsid w:val="00D73E11"/>
    <w:rsid w:val="00D73E5F"/>
    <w:rsid w:val="00D765AF"/>
    <w:rsid w:val="00D914B0"/>
    <w:rsid w:val="00D94BDE"/>
    <w:rsid w:val="00D9639B"/>
    <w:rsid w:val="00DA24CB"/>
    <w:rsid w:val="00DA2992"/>
    <w:rsid w:val="00DA35DE"/>
    <w:rsid w:val="00DA4798"/>
    <w:rsid w:val="00DB0576"/>
    <w:rsid w:val="00DB6369"/>
    <w:rsid w:val="00DB6E47"/>
    <w:rsid w:val="00DC077C"/>
    <w:rsid w:val="00DC127F"/>
    <w:rsid w:val="00DC43D0"/>
    <w:rsid w:val="00DC605D"/>
    <w:rsid w:val="00DD036F"/>
    <w:rsid w:val="00DD2103"/>
    <w:rsid w:val="00DD2EAD"/>
    <w:rsid w:val="00DD405B"/>
    <w:rsid w:val="00DD4208"/>
    <w:rsid w:val="00DD4A35"/>
    <w:rsid w:val="00DD4D8D"/>
    <w:rsid w:val="00DD6460"/>
    <w:rsid w:val="00DE0D0B"/>
    <w:rsid w:val="00DE44D2"/>
    <w:rsid w:val="00DE6D06"/>
    <w:rsid w:val="00DE6F41"/>
    <w:rsid w:val="00DF3CC5"/>
    <w:rsid w:val="00E015EC"/>
    <w:rsid w:val="00E0178C"/>
    <w:rsid w:val="00E028F7"/>
    <w:rsid w:val="00E049CA"/>
    <w:rsid w:val="00E06E8F"/>
    <w:rsid w:val="00E1115F"/>
    <w:rsid w:val="00E13A44"/>
    <w:rsid w:val="00E20214"/>
    <w:rsid w:val="00E21C93"/>
    <w:rsid w:val="00E25AEB"/>
    <w:rsid w:val="00E42AC1"/>
    <w:rsid w:val="00E559F7"/>
    <w:rsid w:val="00E561EB"/>
    <w:rsid w:val="00E6030E"/>
    <w:rsid w:val="00E61C9D"/>
    <w:rsid w:val="00E625B5"/>
    <w:rsid w:val="00E638A2"/>
    <w:rsid w:val="00E657FC"/>
    <w:rsid w:val="00E71554"/>
    <w:rsid w:val="00E80E4F"/>
    <w:rsid w:val="00E84697"/>
    <w:rsid w:val="00EA1665"/>
    <w:rsid w:val="00EA274F"/>
    <w:rsid w:val="00EA2B92"/>
    <w:rsid w:val="00EB1167"/>
    <w:rsid w:val="00EC024A"/>
    <w:rsid w:val="00EC03F5"/>
    <w:rsid w:val="00ED55FF"/>
    <w:rsid w:val="00EE0453"/>
    <w:rsid w:val="00EE1F27"/>
    <w:rsid w:val="00EE3802"/>
    <w:rsid w:val="00EE736D"/>
    <w:rsid w:val="00F04889"/>
    <w:rsid w:val="00F169C5"/>
    <w:rsid w:val="00F16DE6"/>
    <w:rsid w:val="00F20AE1"/>
    <w:rsid w:val="00F22DEF"/>
    <w:rsid w:val="00F2795D"/>
    <w:rsid w:val="00F307AD"/>
    <w:rsid w:val="00F402C3"/>
    <w:rsid w:val="00F4277D"/>
    <w:rsid w:val="00F4388D"/>
    <w:rsid w:val="00F44D9E"/>
    <w:rsid w:val="00F45B66"/>
    <w:rsid w:val="00F46BB5"/>
    <w:rsid w:val="00F50887"/>
    <w:rsid w:val="00F54D0B"/>
    <w:rsid w:val="00F56A9C"/>
    <w:rsid w:val="00F577E2"/>
    <w:rsid w:val="00F625C3"/>
    <w:rsid w:val="00F84EE7"/>
    <w:rsid w:val="00F90BE1"/>
    <w:rsid w:val="00F91A46"/>
    <w:rsid w:val="00F92830"/>
    <w:rsid w:val="00F95EA1"/>
    <w:rsid w:val="00FA5FE3"/>
    <w:rsid w:val="00FC145F"/>
    <w:rsid w:val="00FC1A86"/>
    <w:rsid w:val="00FD1C31"/>
    <w:rsid w:val="00FD1F65"/>
    <w:rsid w:val="00FD29DA"/>
    <w:rsid w:val="00FE3451"/>
    <w:rsid w:val="00FE66B6"/>
    <w:rsid w:val="00FF0C4E"/>
    <w:rsid w:val="03840B78"/>
    <w:rsid w:val="0843F3B9"/>
    <w:rsid w:val="0C89AA66"/>
    <w:rsid w:val="1560DA64"/>
    <w:rsid w:val="16CFCE2C"/>
    <w:rsid w:val="17B9731B"/>
    <w:rsid w:val="1AFB0B38"/>
    <w:rsid w:val="1B27DA80"/>
    <w:rsid w:val="1C064C42"/>
    <w:rsid w:val="1DF197B7"/>
    <w:rsid w:val="2334BE71"/>
    <w:rsid w:val="25001D49"/>
    <w:rsid w:val="2A52D89B"/>
    <w:rsid w:val="30ACB3E6"/>
    <w:rsid w:val="372B58AD"/>
    <w:rsid w:val="38CF1B50"/>
    <w:rsid w:val="39A25FD8"/>
    <w:rsid w:val="3AB4EBBD"/>
    <w:rsid w:val="3ABB6BE6"/>
    <w:rsid w:val="3B48023B"/>
    <w:rsid w:val="41605B72"/>
    <w:rsid w:val="45BBF82A"/>
    <w:rsid w:val="4AAD052C"/>
    <w:rsid w:val="4E71361C"/>
    <w:rsid w:val="5314E3A3"/>
    <w:rsid w:val="53FEC9ED"/>
    <w:rsid w:val="57BAB7BB"/>
    <w:rsid w:val="5DC91325"/>
    <w:rsid w:val="6162D495"/>
    <w:rsid w:val="629DADA3"/>
    <w:rsid w:val="65CFEC5B"/>
    <w:rsid w:val="6A834D81"/>
    <w:rsid w:val="6FDE8C74"/>
    <w:rsid w:val="7A9E74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2218E"/>
  <w15:chartTrackingRefBased/>
  <w15:docId w15:val="{8E85387D-0829-48CD-AF32-66AABA71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CE1"/>
  </w:style>
  <w:style w:type="paragraph" w:styleId="Heading1">
    <w:name w:val="heading 1"/>
    <w:basedOn w:val="Normal"/>
    <w:link w:val="Heading1Char"/>
    <w:uiPriority w:val="9"/>
    <w:qFormat/>
    <w:rsid w:val="00D56207"/>
    <w:pPr>
      <w:keepNext/>
      <w:keepLines/>
      <w:spacing w:before="400" w:after="60"/>
      <w:contextualSpacing/>
      <w:outlineLvl w:val="0"/>
    </w:pPr>
    <w:rPr>
      <w:rFonts w:asciiTheme="majorHAnsi" w:eastAsiaTheme="majorEastAsia" w:hAnsiTheme="majorHAnsi" w:cstheme="majorBidi"/>
      <w:b/>
      <w:color w:val="4E4E4E" w:themeColor="accent1" w:themeTint="BF"/>
      <w:sz w:val="28"/>
      <w:szCs w:val="32"/>
    </w:rPr>
  </w:style>
  <w:style w:type="paragraph" w:styleId="Heading2">
    <w:name w:val="heading 2"/>
    <w:basedOn w:val="Normal"/>
    <w:link w:val="Heading2Char"/>
    <w:uiPriority w:val="9"/>
    <w:unhideWhenUsed/>
    <w:qFormat/>
    <w:rsid w:val="00D56207"/>
    <w:pPr>
      <w:keepNext/>
      <w:keepLines/>
      <w:spacing w:before="180" w:after="100"/>
      <w:outlineLvl w:val="1"/>
    </w:pPr>
    <w:rPr>
      <w:rFonts w:asciiTheme="majorHAnsi" w:eastAsiaTheme="majorEastAsia" w:hAnsiTheme="majorHAnsi" w:cstheme="majorBidi"/>
      <w:b/>
      <w:caps/>
      <w:color w:val="191919" w:themeColor="background2" w:themeShade="1A"/>
      <w:szCs w:val="26"/>
    </w:rPr>
  </w:style>
  <w:style w:type="paragraph" w:styleId="Heading3">
    <w:name w:val="heading 3"/>
    <w:basedOn w:val="Normal"/>
    <w:next w:val="Normal"/>
    <w:link w:val="Heading3Char"/>
    <w:uiPriority w:val="9"/>
    <w:semiHidden/>
    <w:unhideWhenUsed/>
    <w:qFormat/>
    <w:rsid w:val="00CC75DB"/>
    <w:pPr>
      <w:keepNext/>
      <w:keepLines/>
      <w:spacing w:before="40" w:after="0"/>
      <w:outlineLvl w:val="2"/>
    </w:pPr>
    <w:rPr>
      <w:rFonts w:asciiTheme="majorHAnsi" w:eastAsiaTheme="majorEastAsia" w:hAnsiTheme="majorHAnsi" w:cstheme="majorBidi"/>
      <w:color w:val="090909" w:themeColor="accent1" w:themeShade="7F"/>
      <w:sz w:val="24"/>
      <w:szCs w:val="24"/>
    </w:rPr>
  </w:style>
  <w:style w:type="paragraph" w:styleId="Heading4">
    <w:name w:val="heading 4"/>
    <w:basedOn w:val="Normal"/>
    <w:next w:val="Normal"/>
    <w:link w:val="Heading4Char"/>
    <w:uiPriority w:val="9"/>
    <w:semiHidden/>
    <w:unhideWhenUsed/>
    <w:qFormat/>
    <w:rsid w:val="00CC75DB"/>
    <w:pPr>
      <w:keepNext/>
      <w:keepLines/>
      <w:spacing w:before="40" w:after="0"/>
      <w:outlineLvl w:val="3"/>
    </w:pPr>
    <w:rPr>
      <w:rFonts w:asciiTheme="majorHAnsi" w:eastAsiaTheme="majorEastAsia" w:hAnsiTheme="majorHAnsi" w:cstheme="majorBidi"/>
      <w:i/>
      <w:iCs/>
      <w:color w:val="0E0E0E" w:themeColor="accent1" w:themeShade="BF"/>
    </w:rPr>
  </w:style>
  <w:style w:type="paragraph" w:styleId="Heading5">
    <w:name w:val="heading 5"/>
    <w:basedOn w:val="Normal"/>
    <w:next w:val="Normal"/>
    <w:link w:val="Heading5Char"/>
    <w:uiPriority w:val="9"/>
    <w:semiHidden/>
    <w:unhideWhenUsed/>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unhideWhenUsed/>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unhideWhenUsed/>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unhideWhenUsed/>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pPr>
      <w:pBdr>
        <w:bottom w:val="single" w:sz="12" w:space="4" w:color="141414" w:themeColor="accent1"/>
      </w:pBdr>
      <w:spacing w:after="120"/>
      <w:contextualSpacing/>
    </w:pPr>
    <w:rPr>
      <w:rFonts w:asciiTheme="majorHAnsi" w:eastAsiaTheme="majorEastAsia" w:hAnsiTheme="majorHAnsi" w:cstheme="majorBidi"/>
      <w:color w:val="141414" w:themeColor="accent1"/>
      <w:kern w:val="28"/>
      <w:sz w:val="52"/>
    </w:rPr>
  </w:style>
  <w:style w:type="character" w:customStyle="1" w:styleId="TitleChar">
    <w:name w:val="Title Char"/>
    <w:basedOn w:val="DefaultParagraphFont"/>
    <w:link w:val="Title"/>
    <w:uiPriority w:val="2"/>
    <w:rPr>
      <w:rFonts w:asciiTheme="majorHAnsi" w:eastAsiaTheme="majorEastAsia" w:hAnsiTheme="majorHAnsi" w:cstheme="majorBidi"/>
      <w:color w:val="141414" w:themeColor="accent1"/>
      <w:kern w:val="28"/>
      <w:sz w:val="5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pPr>
      <w:numPr>
        <w:numId w:val="14"/>
      </w:numPr>
      <w:spacing w:after="80"/>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pPr>
    <w:rPr>
      <w:color w:val="141414" w:themeColor="accent1"/>
    </w:rPr>
  </w:style>
  <w:style w:type="character" w:customStyle="1" w:styleId="FooterChar">
    <w:name w:val="Footer Char"/>
    <w:basedOn w:val="DefaultParagraphFont"/>
    <w:link w:val="Footer"/>
    <w:uiPriority w:val="99"/>
    <w:rPr>
      <w:color w:val="141414" w:themeColor="accent1"/>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after="160"/>
    </w:pPr>
    <w:rPr>
      <w:color w:val="auto"/>
      <w:szCs w:val="20"/>
      <w:lang w:eastAsia="en-US"/>
    </w:rPr>
  </w:style>
  <w:style w:type="character" w:customStyle="1" w:styleId="CommentTextChar">
    <w:name w:val="Comment Text Char"/>
    <w:basedOn w:val="DefaultParagraphFont"/>
    <w:link w:val="CommentText"/>
    <w:uiPriority w:val="99"/>
    <w:semiHidden/>
    <w:rPr>
      <w:color w:val="auto"/>
      <w:szCs w:val="20"/>
      <w:lang w:eastAsia="en-US"/>
    </w:rPr>
  </w:style>
  <w:style w:type="paragraph" w:styleId="BalloonText">
    <w:name w:val="Balloon Text"/>
    <w:basedOn w:val="Normal"/>
    <w:link w:val="BalloonTextChar"/>
    <w:uiPriority w:val="99"/>
    <w:semiHidden/>
    <w:unhideWhenUsed/>
    <w:pPr>
      <w:spacing w:after="0"/>
    </w:pPr>
    <w:rPr>
      <w:rFonts w:ascii="Segoe UI" w:hAnsi="Segoe UI" w:cs="Segoe UI"/>
    </w:rPr>
  </w:style>
  <w:style w:type="character" w:customStyle="1" w:styleId="BalloonTextChar">
    <w:name w:val="Balloon Text Char"/>
    <w:basedOn w:val="DefaultParagraphFont"/>
    <w:link w:val="BalloonText"/>
    <w:uiPriority w:val="99"/>
    <w:semiHidden/>
    <w:rPr>
      <w:rFonts w:ascii="Segoe UI" w:hAnsi="Segoe UI" w:cs="Segoe UI"/>
    </w:rPr>
  </w:style>
  <w:style w:type="character" w:customStyle="1" w:styleId="Heading1Char">
    <w:name w:val="Heading 1 Char"/>
    <w:basedOn w:val="DefaultParagraphFont"/>
    <w:link w:val="Heading1"/>
    <w:uiPriority w:val="9"/>
    <w:rsid w:val="00D56207"/>
    <w:rPr>
      <w:rFonts w:asciiTheme="majorHAnsi" w:eastAsiaTheme="majorEastAsia" w:hAnsiTheme="majorHAnsi" w:cstheme="majorBidi"/>
      <w:b/>
      <w:color w:val="4E4E4E" w:themeColor="accent1" w:themeTint="BF"/>
      <w:sz w:val="28"/>
      <w:szCs w:val="32"/>
    </w:rPr>
  </w:style>
  <w:style w:type="character" w:customStyle="1" w:styleId="Heading2Char">
    <w:name w:val="Heading 2 Char"/>
    <w:basedOn w:val="DefaultParagraphFont"/>
    <w:link w:val="Heading2"/>
    <w:uiPriority w:val="9"/>
    <w:rsid w:val="00D56207"/>
    <w:rPr>
      <w:rFonts w:asciiTheme="majorHAnsi" w:eastAsiaTheme="majorEastAsia" w:hAnsiTheme="majorHAnsi" w:cstheme="majorBidi"/>
      <w:b/>
      <w:caps/>
      <w:color w:val="191919" w:themeColor="background2" w:themeShade="1A"/>
      <w:szCs w:val="26"/>
    </w:rPr>
  </w:style>
  <w:style w:type="paragraph" w:styleId="Bibliography">
    <w:name w:val="Bibliography"/>
    <w:basedOn w:val="Normal"/>
    <w:next w:val="Normal"/>
    <w:uiPriority w:val="37"/>
    <w:semiHidden/>
    <w:unhideWhenUsed/>
    <w:rsid w:val="00CC75DB"/>
  </w:style>
  <w:style w:type="paragraph" w:styleId="BlockText">
    <w:name w:val="Block Text"/>
    <w:basedOn w:val="Normal"/>
    <w:uiPriority w:val="99"/>
    <w:semiHidden/>
    <w:unhideWhenUsed/>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unhideWhenUsed/>
    <w:rsid w:val="00CC75DB"/>
    <w:pPr>
      <w:spacing w:after="120"/>
    </w:pPr>
  </w:style>
  <w:style w:type="character" w:customStyle="1" w:styleId="BodyTextChar">
    <w:name w:val="Body Text Char"/>
    <w:basedOn w:val="DefaultParagraphFont"/>
    <w:link w:val="BodyText"/>
    <w:uiPriority w:val="99"/>
    <w:semiHidden/>
    <w:rsid w:val="00CC75DB"/>
  </w:style>
  <w:style w:type="paragraph" w:styleId="BodyText2">
    <w:name w:val="Body Text 2"/>
    <w:basedOn w:val="Normal"/>
    <w:link w:val="BodyText2Char"/>
    <w:uiPriority w:val="99"/>
    <w:semiHidden/>
    <w:unhideWhenUsed/>
    <w:rsid w:val="00CC75DB"/>
    <w:pPr>
      <w:spacing w:after="120" w:line="480" w:lineRule="auto"/>
    </w:pPr>
  </w:style>
  <w:style w:type="character" w:customStyle="1" w:styleId="BodyText2Char">
    <w:name w:val="Body Text 2 Char"/>
    <w:basedOn w:val="DefaultParagraphFont"/>
    <w:link w:val="BodyText2"/>
    <w:uiPriority w:val="99"/>
    <w:semiHidden/>
    <w:rsid w:val="00CC75DB"/>
  </w:style>
  <w:style w:type="paragraph" w:styleId="BodyText3">
    <w:name w:val="Body Text 3"/>
    <w:basedOn w:val="Normal"/>
    <w:link w:val="BodyText3Char"/>
    <w:uiPriority w:val="99"/>
    <w:semiHidden/>
    <w:unhideWhenUsed/>
    <w:rsid w:val="00CC75DB"/>
    <w:pPr>
      <w:spacing w:after="120"/>
    </w:pPr>
    <w:rPr>
      <w:szCs w:val="16"/>
    </w:rPr>
  </w:style>
  <w:style w:type="character" w:customStyle="1" w:styleId="BodyText3Char">
    <w:name w:val="Body Text 3 Char"/>
    <w:basedOn w:val="DefaultParagraphFont"/>
    <w:link w:val="BodyText3"/>
    <w:uiPriority w:val="99"/>
    <w:semiHidden/>
    <w:rsid w:val="00CC75DB"/>
    <w:rPr>
      <w:szCs w:val="16"/>
    </w:rPr>
  </w:style>
  <w:style w:type="paragraph" w:styleId="BodyTextFirstIndent">
    <w:name w:val="Body Text First Indent"/>
    <w:basedOn w:val="BodyText"/>
    <w:link w:val="BodyTextFirstIndentChar"/>
    <w:uiPriority w:val="99"/>
    <w:semiHidden/>
    <w:unhideWhenUsed/>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CC75DB"/>
  </w:style>
  <w:style w:type="paragraph" w:styleId="BodyTextIndent">
    <w:name w:val="Body Text Indent"/>
    <w:basedOn w:val="Normal"/>
    <w:link w:val="BodyTextIndentChar"/>
    <w:uiPriority w:val="99"/>
    <w:semiHidden/>
    <w:unhideWhenUsed/>
    <w:rsid w:val="00CC75DB"/>
    <w:pPr>
      <w:spacing w:after="120"/>
      <w:ind w:left="283"/>
    </w:pPr>
  </w:style>
  <w:style w:type="character" w:customStyle="1" w:styleId="BodyTextIndentChar">
    <w:name w:val="Body Text Indent Char"/>
    <w:basedOn w:val="DefaultParagraphFont"/>
    <w:link w:val="BodyTextIndent"/>
    <w:uiPriority w:val="99"/>
    <w:semiHidden/>
    <w:rsid w:val="00CC75DB"/>
  </w:style>
  <w:style w:type="paragraph" w:styleId="BodyTextFirstIndent2">
    <w:name w:val="Body Text First Indent 2"/>
    <w:basedOn w:val="BodyTextIndent"/>
    <w:link w:val="BodyTextFirstIndent2Char"/>
    <w:uiPriority w:val="99"/>
    <w:semiHidden/>
    <w:unhideWhenUsed/>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CC75DB"/>
  </w:style>
  <w:style w:type="paragraph" w:styleId="BodyTextIndent2">
    <w:name w:val="Body Text Indent 2"/>
    <w:basedOn w:val="Normal"/>
    <w:link w:val="BodyTextIndent2Char"/>
    <w:uiPriority w:val="99"/>
    <w:semiHidden/>
    <w:unhideWhenUsed/>
    <w:rsid w:val="00CC75DB"/>
    <w:pPr>
      <w:spacing w:after="120" w:line="480" w:lineRule="auto"/>
      <w:ind w:left="283"/>
    </w:pPr>
  </w:style>
  <w:style w:type="character" w:customStyle="1" w:styleId="BodyTextIndent2Char">
    <w:name w:val="Body Text Indent 2 Char"/>
    <w:basedOn w:val="DefaultParagraphFont"/>
    <w:link w:val="BodyTextIndent2"/>
    <w:uiPriority w:val="99"/>
    <w:semiHidden/>
    <w:rsid w:val="00CC75DB"/>
  </w:style>
  <w:style w:type="paragraph" w:styleId="BodyTextIndent3">
    <w:name w:val="Body Text Indent 3"/>
    <w:basedOn w:val="Normal"/>
    <w:link w:val="BodyTextIndent3Char"/>
    <w:uiPriority w:val="99"/>
    <w:semiHidden/>
    <w:unhideWhenUsed/>
    <w:rsid w:val="00CC75DB"/>
    <w:pPr>
      <w:spacing w:after="120"/>
      <w:ind w:left="283"/>
    </w:pPr>
    <w:rPr>
      <w:szCs w:val="16"/>
    </w:rPr>
  </w:style>
  <w:style w:type="character" w:customStyle="1" w:styleId="BodyTextIndent3Char">
    <w:name w:val="Body Text Indent 3 Char"/>
    <w:basedOn w:val="DefaultParagraphFont"/>
    <w:link w:val="BodyTextIndent3"/>
    <w:uiPriority w:val="99"/>
    <w:semiHidden/>
    <w:rsid w:val="00CC75DB"/>
    <w:rPr>
      <w:szCs w:val="16"/>
    </w:rPr>
  </w:style>
  <w:style w:type="character" w:styleId="BookTitle">
    <w:name w:val="Book Title"/>
    <w:basedOn w:val="DefaultParagraphFont"/>
    <w:uiPriority w:val="33"/>
    <w:semiHidden/>
    <w:unhideWhenUsed/>
    <w:qFormat/>
    <w:rsid w:val="00CC75DB"/>
    <w:rPr>
      <w:b/>
      <w:bCs/>
      <w:i/>
      <w:iCs/>
      <w:spacing w:val="5"/>
    </w:rPr>
  </w:style>
  <w:style w:type="paragraph" w:styleId="Caption">
    <w:name w:val="caption"/>
    <w:basedOn w:val="Normal"/>
    <w:next w:val="Normal"/>
    <w:uiPriority w:val="35"/>
    <w:semiHidden/>
    <w:unhideWhenUsed/>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unhideWhenUsed/>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CC75DB"/>
    <w:rPr>
      <w:b/>
      <w:bCs/>
      <w:color w:val="auto"/>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unhideWhenUsed/>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CC75DB"/>
    <w:rPr>
      <w:rFonts w:ascii="Segoe UI" w:hAnsi="Segoe UI" w:cs="Segoe UI"/>
      <w:szCs w:val="16"/>
    </w:rPr>
  </w:style>
  <w:style w:type="paragraph" w:styleId="E-mailSignature">
    <w:name w:val="E-mail Signature"/>
    <w:basedOn w:val="Normal"/>
    <w:link w:val="E-mailSignatureChar"/>
    <w:uiPriority w:val="99"/>
    <w:semiHidden/>
    <w:unhideWhenUsed/>
    <w:rsid w:val="00CC75DB"/>
    <w:pPr>
      <w:spacing w:after="0"/>
    </w:pPr>
  </w:style>
  <w:style w:type="character" w:customStyle="1" w:styleId="E-mailSignatureChar">
    <w:name w:val="E-mail Signature Char"/>
    <w:basedOn w:val="DefaultParagraphFont"/>
    <w:link w:val="E-mailSignature"/>
    <w:uiPriority w:val="99"/>
    <w:semiHidden/>
    <w:rsid w:val="00CC75DB"/>
  </w:style>
  <w:style w:type="character" w:styleId="Emphasis">
    <w:name w:val="Emphasis"/>
    <w:basedOn w:val="DefaultParagraphFont"/>
    <w:uiPriority w:val="20"/>
    <w:semiHidden/>
    <w:unhideWhenUsed/>
    <w:qFormat/>
    <w:rsid w:val="00CC75DB"/>
    <w:rPr>
      <w:i/>
      <w:iCs/>
    </w:rPr>
  </w:style>
  <w:style w:type="character" w:styleId="EndnoteReference">
    <w:name w:val="endnote reference"/>
    <w:basedOn w:val="DefaultParagraphFont"/>
    <w:uiPriority w:val="99"/>
    <w:semiHidden/>
    <w:unhideWhenUsed/>
    <w:rsid w:val="00CC75DB"/>
    <w:rPr>
      <w:vertAlign w:val="superscript"/>
    </w:rPr>
  </w:style>
  <w:style w:type="paragraph" w:styleId="EndnoteText">
    <w:name w:val="endnote text"/>
    <w:basedOn w:val="Normal"/>
    <w:link w:val="EndnoteTextChar"/>
    <w:uiPriority w:val="99"/>
    <w:semiHidden/>
    <w:unhideWhenUsed/>
    <w:rsid w:val="00CC75DB"/>
    <w:pPr>
      <w:spacing w:after="0"/>
    </w:pPr>
    <w:rPr>
      <w:szCs w:val="20"/>
    </w:rPr>
  </w:style>
  <w:style w:type="character" w:customStyle="1" w:styleId="EndnoteTextChar">
    <w:name w:val="Endnote Text Char"/>
    <w:basedOn w:val="DefaultParagraphFont"/>
    <w:link w:val="EndnoteText"/>
    <w:uiPriority w:val="99"/>
    <w:semiHidden/>
    <w:rsid w:val="00CC75DB"/>
    <w:rPr>
      <w:szCs w:val="20"/>
    </w:rPr>
  </w:style>
  <w:style w:type="paragraph" w:styleId="EnvelopeAddress">
    <w:name w:val="envelope address"/>
    <w:basedOn w:val="Normal"/>
    <w:uiPriority w:val="99"/>
    <w:semiHidden/>
    <w:unhideWhenUsed/>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8916B6"/>
    <w:rPr>
      <w:color w:val="5F5F5F" w:themeColor="accent4" w:themeShade="BF"/>
      <w:u w:val="single"/>
    </w:rPr>
  </w:style>
  <w:style w:type="character" w:styleId="FootnoteReference">
    <w:name w:val="footnote reference"/>
    <w:basedOn w:val="DefaultParagraphFont"/>
    <w:uiPriority w:val="99"/>
    <w:semiHidden/>
    <w:unhideWhenUsed/>
    <w:rsid w:val="00CC75DB"/>
    <w:rPr>
      <w:vertAlign w:val="superscript"/>
    </w:rPr>
  </w:style>
  <w:style w:type="paragraph" w:styleId="FootnoteText">
    <w:name w:val="footnote text"/>
    <w:basedOn w:val="Normal"/>
    <w:link w:val="FootnoteTextChar"/>
    <w:uiPriority w:val="99"/>
    <w:semiHidden/>
    <w:unhideWhenUsed/>
    <w:rsid w:val="00CC75DB"/>
    <w:pPr>
      <w:spacing w:after="0"/>
    </w:pPr>
    <w:rPr>
      <w:szCs w:val="20"/>
    </w:rPr>
  </w:style>
  <w:style w:type="character" w:customStyle="1" w:styleId="FootnoteTextChar">
    <w:name w:val="Footnote Text Char"/>
    <w:basedOn w:val="DefaultParagraphFont"/>
    <w:link w:val="FootnoteText"/>
    <w:uiPriority w:val="99"/>
    <w:semiHidden/>
    <w:rsid w:val="00CC75DB"/>
    <w:rPr>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styleId="Hashtag">
    <w:name w:val="Hashtag"/>
    <w:basedOn w:val="DefaultParagraphFont"/>
    <w:uiPriority w:val="99"/>
    <w:semiHidden/>
    <w:unhideWhenUsed/>
    <w:rsid w:val="00CC75DB"/>
    <w:rPr>
      <w:color w:val="2B579A"/>
      <w:shd w:val="clear" w:color="auto" w:fill="E6E6E6"/>
    </w:rPr>
  </w:style>
  <w:style w:type="character" w:customStyle="1" w:styleId="Heading3Char">
    <w:name w:val="Heading 3 Char"/>
    <w:basedOn w:val="DefaultParagraphFont"/>
    <w:link w:val="Heading3"/>
    <w:uiPriority w:val="9"/>
    <w:semiHidden/>
    <w:rsid w:val="00CC75DB"/>
    <w:rPr>
      <w:rFonts w:asciiTheme="majorHAnsi" w:eastAsiaTheme="majorEastAsia" w:hAnsiTheme="majorHAnsi" w:cstheme="majorBidi"/>
      <w:color w:val="090909" w:themeColor="accent1" w:themeShade="7F"/>
      <w:sz w:val="24"/>
      <w:szCs w:val="24"/>
    </w:rPr>
  </w:style>
  <w:style w:type="character" w:customStyle="1" w:styleId="Heading4Char">
    <w:name w:val="Heading 4 Char"/>
    <w:basedOn w:val="DefaultParagraphFont"/>
    <w:link w:val="Heading4"/>
    <w:uiPriority w:val="9"/>
    <w:semiHidden/>
    <w:rsid w:val="00CC75DB"/>
    <w:rPr>
      <w:rFonts w:asciiTheme="majorHAnsi" w:eastAsiaTheme="majorEastAsia" w:hAnsiTheme="majorHAnsi" w:cstheme="majorBidi"/>
      <w:i/>
      <w:iCs/>
      <w:color w:val="0E0E0E" w:themeColor="accent1" w:themeShade="BF"/>
    </w:rPr>
  </w:style>
  <w:style w:type="character" w:customStyle="1" w:styleId="Heading5Char">
    <w:name w:val="Heading 5 Char"/>
    <w:basedOn w:val="DefaultParagraphFont"/>
    <w:link w:val="Heading5"/>
    <w:uiPriority w:val="9"/>
    <w:semiHidden/>
    <w:rsid w:val="00CC75DB"/>
    <w:rPr>
      <w:rFonts w:asciiTheme="majorHAnsi" w:eastAsiaTheme="majorEastAsia" w:hAnsiTheme="majorHAnsi" w:cstheme="majorBidi"/>
      <w:color w:val="0E0E0E" w:themeColor="accent1" w:themeShade="BF"/>
    </w:rPr>
  </w:style>
  <w:style w:type="character" w:customStyle="1" w:styleId="Heading6Char">
    <w:name w:val="Heading 6 Char"/>
    <w:basedOn w:val="DefaultParagraphFont"/>
    <w:link w:val="Heading6"/>
    <w:uiPriority w:val="9"/>
    <w:semiHidden/>
    <w:rsid w:val="00CC75DB"/>
    <w:rPr>
      <w:rFonts w:asciiTheme="majorHAnsi" w:eastAsiaTheme="majorEastAsia" w:hAnsiTheme="majorHAnsi" w:cstheme="majorBidi"/>
      <w:color w:val="090909" w:themeColor="accent1" w:themeShade="7F"/>
    </w:rPr>
  </w:style>
  <w:style w:type="character" w:customStyle="1" w:styleId="Heading7Char">
    <w:name w:val="Heading 7 Char"/>
    <w:basedOn w:val="DefaultParagraphFont"/>
    <w:link w:val="Heading7"/>
    <w:uiPriority w:val="9"/>
    <w:semiHidden/>
    <w:rsid w:val="00CC75DB"/>
    <w:rPr>
      <w:rFonts w:asciiTheme="majorHAnsi" w:eastAsiaTheme="majorEastAsia" w:hAnsiTheme="majorHAnsi" w:cstheme="majorBidi"/>
      <w:i/>
      <w:iCs/>
      <w:color w:val="090909" w:themeColor="accent1" w:themeShade="7F"/>
    </w:rPr>
  </w:style>
  <w:style w:type="character" w:customStyle="1" w:styleId="Heading8Char">
    <w:name w:val="Heading 8 Char"/>
    <w:basedOn w:val="DefaultParagraphFont"/>
    <w:link w:val="Heading8"/>
    <w:uiPriority w:val="9"/>
    <w:semiHidden/>
    <w:rsid w:val="00CC75DB"/>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C75DB"/>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CC75DB"/>
  </w:style>
  <w:style w:type="paragraph" w:styleId="HTMLAddress">
    <w:name w:val="HTML Address"/>
    <w:basedOn w:val="Normal"/>
    <w:link w:val="HTMLAddressChar"/>
    <w:uiPriority w:val="99"/>
    <w:semiHidden/>
    <w:unhideWhenUsed/>
    <w:rsid w:val="00CC75DB"/>
    <w:pPr>
      <w:spacing w:after="0"/>
    </w:pPr>
    <w:rPr>
      <w:i/>
      <w:iCs/>
    </w:rPr>
  </w:style>
  <w:style w:type="character" w:customStyle="1" w:styleId="HTMLAddressChar">
    <w:name w:val="HTML Address Char"/>
    <w:basedOn w:val="DefaultParagraphFont"/>
    <w:link w:val="HTMLAddress"/>
    <w:uiPriority w:val="99"/>
    <w:semiHidden/>
    <w:rsid w:val="00CC75DB"/>
    <w:rPr>
      <w:i/>
      <w:iCs/>
    </w:rPr>
  </w:style>
  <w:style w:type="character" w:styleId="HTMLCite">
    <w:name w:val="HTML Cite"/>
    <w:basedOn w:val="DefaultParagraphFont"/>
    <w:uiPriority w:val="99"/>
    <w:semiHidden/>
    <w:unhideWhenUsed/>
    <w:rsid w:val="00CC75DB"/>
    <w:rPr>
      <w:i/>
      <w:iCs/>
    </w:rPr>
  </w:style>
  <w:style w:type="character" w:styleId="HTMLCode">
    <w:name w:val="HTML Code"/>
    <w:basedOn w:val="DefaultParagraphFont"/>
    <w:uiPriority w:val="99"/>
    <w:semiHidden/>
    <w:unhideWhenUsed/>
    <w:rsid w:val="00CC75DB"/>
    <w:rPr>
      <w:rFonts w:ascii="Consolas" w:hAnsi="Consolas"/>
      <w:sz w:val="22"/>
      <w:szCs w:val="20"/>
    </w:rPr>
  </w:style>
  <w:style w:type="character" w:styleId="HTMLDefinition">
    <w:name w:val="HTML Definition"/>
    <w:basedOn w:val="DefaultParagraphFont"/>
    <w:uiPriority w:val="99"/>
    <w:semiHidden/>
    <w:unhideWhenUsed/>
    <w:rsid w:val="00CC75DB"/>
    <w:rPr>
      <w:i/>
      <w:iCs/>
    </w:rPr>
  </w:style>
  <w:style w:type="character" w:styleId="HTMLKeyboard">
    <w:name w:val="HTML Keyboard"/>
    <w:basedOn w:val="DefaultParagraphFont"/>
    <w:uiPriority w:val="99"/>
    <w:semiHidden/>
    <w:unhideWhenUsed/>
    <w:rsid w:val="00CC75DB"/>
    <w:rPr>
      <w:rFonts w:ascii="Consolas" w:hAnsi="Consolas"/>
      <w:sz w:val="22"/>
      <w:szCs w:val="20"/>
    </w:rPr>
  </w:style>
  <w:style w:type="paragraph" w:styleId="HTMLPreformatted">
    <w:name w:val="HTML Preformatted"/>
    <w:basedOn w:val="Normal"/>
    <w:link w:val="HTMLPreformattedChar"/>
    <w:uiPriority w:val="99"/>
    <w:semiHidden/>
    <w:unhideWhenUsed/>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CC75DB"/>
    <w:rPr>
      <w:rFonts w:ascii="Consolas" w:hAnsi="Consolas"/>
      <w:szCs w:val="20"/>
    </w:rPr>
  </w:style>
  <w:style w:type="character" w:styleId="HTMLSample">
    <w:name w:val="HTML Sample"/>
    <w:basedOn w:val="DefaultParagraphFont"/>
    <w:uiPriority w:val="99"/>
    <w:semiHidden/>
    <w:unhideWhenUsed/>
    <w:rsid w:val="00CC75DB"/>
    <w:rPr>
      <w:rFonts w:ascii="Consolas" w:hAnsi="Consolas"/>
      <w:sz w:val="24"/>
      <w:szCs w:val="24"/>
    </w:rPr>
  </w:style>
  <w:style w:type="character" w:styleId="HTMLTypewriter">
    <w:name w:val="HTML Typewriter"/>
    <w:basedOn w:val="DefaultParagraphFont"/>
    <w:uiPriority w:val="99"/>
    <w:semiHidden/>
    <w:unhideWhenUsed/>
    <w:rsid w:val="00CC75DB"/>
    <w:rPr>
      <w:rFonts w:ascii="Consolas" w:hAnsi="Consolas"/>
      <w:sz w:val="22"/>
      <w:szCs w:val="20"/>
    </w:rPr>
  </w:style>
  <w:style w:type="character" w:styleId="HTMLVariable">
    <w:name w:val="HTML Variable"/>
    <w:basedOn w:val="DefaultParagraphFont"/>
    <w:uiPriority w:val="99"/>
    <w:semiHidden/>
    <w:unhideWhenUsed/>
    <w:rsid w:val="00CC75DB"/>
    <w:rPr>
      <w:i/>
      <w:iCs/>
    </w:rPr>
  </w:style>
  <w:style w:type="character" w:styleId="Hyperlink">
    <w:name w:val="Hyperlink"/>
    <w:basedOn w:val="DefaultParagraphFont"/>
    <w:uiPriority w:val="99"/>
    <w:unhideWhenUsed/>
    <w:rsid w:val="00CC75DB"/>
    <w:rPr>
      <w:color w:val="5F5F5F" w:themeColor="hyperlink"/>
      <w:u w:val="single"/>
    </w:rPr>
  </w:style>
  <w:style w:type="paragraph" w:styleId="Index1">
    <w:name w:val="index 1"/>
    <w:basedOn w:val="Normal"/>
    <w:next w:val="Normal"/>
    <w:autoRedefine/>
    <w:uiPriority w:val="99"/>
    <w:semiHidden/>
    <w:unhideWhenUsed/>
    <w:rsid w:val="00CC75DB"/>
    <w:pPr>
      <w:spacing w:after="0"/>
      <w:ind w:left="220" w:hanging="220"/>
    </w:pPr>
  </w:style>
  <w:style w:type="paragraph" w:styleId="Index2">
    <w:name w:val="index 2"/>
    <w:basedOn w:val="Normal"/>
    <w:next w:val="Normal"/>
    <w:autoRedefine/>
    <w:uiPriority w:val="99"/>
    <w:semiHidden/>
    <w:unhideWhenUsed/>
    <w:rsid w:val="00CC75DB"/>
    <w:pPr>
      <w:spacing w:after="0"/>
      <w:ind w:left="440" w:hanging="220"/>
    </w:pPr>
  </w:style>
  <w:style w:type="paragraph" w:styleId="Index3">
    <w:name w:val="index 3"/>
    <w:basedOn w:val="Normal"/>
    <w:next w:val="Normal"/>
    <w:autoRedefine/>
    <w:uiPriority w:val="99"/>
    <w:semiHidden/>
    <w:unhideWhenUsed/>
    <w:rsid w:val="00CC75DB"/>
    <w:pPr>
      <w:spacing w:after="0"/>
      <w:ind w:left="660" w:hanging="220"/>
    </w:pPr>
  </w:style>
  <w:style w:type="paragraph" w:styleId="Index4">
    <w:name w:val="index 4"/>
    <w:basedOn w:val="Normal"/>
    <w:next w:val="Normal"/>
    <w:autoRedefine/>
    <w:uiPriority w:val="99"/>
    <w:semiHidden/>
    <w:unhideWhenUsed/>
    <w:rsid w:val="00CC75DB"/>
    <w:pPr>
      <w:spacing w:after="0"/>
      <w:ind w:left="880" w:hanging="220"/>
    </w:pPr>
  </w:style>
  <w:style w:type="paragraph" w:styleId="Index5">
    <w:name w:val="index 5"/>
    <w:basedOn w:val="Normal"/>
    <w:next w:val="Normal"/>
    <w:autoRedefine/>
    <w:uiPriority w:val="99"/>
    <w:semiHidden/>
    <w:unhideWhenUsed/>
    <w:rsid w:val="00CC75DB"/>
    <w:pPr>
      <w:spacing w:after="0"/>
      <w:ind w:left="1100" w:hanging="220"/>
    </w:pPr>
  </w:style>
  <w:style w:type="paragraph" w:styleId="Index6">
    <w:name w:val="index 6"/>
    <w:basedOn w:val="Normal"/>
    <w:next w:val="Normal"/>
    <w:autoRedefine/>
    <w:uiPriority w:val="99"/>
    <w:semiHidden/>
    <w:unhideWhenUsed/>
    <w:rsid w:val="00CC75DB"/>
    <w:pPr>
      <w:spacing w:after="0"/>
      <w:ind w:left="1320" w:hanging="220"/>
    </w:pPr>
  </w:style>
  <w:style w:type="paragraph" w:styleId="Index7">
    <w:name w:val="index 7"/>
    <w:basedOn w:val="Normal"/>
    <w:next w:val="Normal"/>
    <w:autoRedefine/>
    <w:uiPriority w:val="99"/>
    <w:semiHidden/>
    <w:unhideWhenUsed/>
    <w:rsid w:val="00CC75DB"/>
    <w:pPr>
      <w:spacing w:after="0"/>
      <w:ind w:left="1540" w:hanging="220"/>
    </w:pPr>
  </w:style>
  <w:style w:type="paragraph" w:styleId="Index8">
    <w:name w:val="index 8"/>
    <w:basedOn w:val="Normal"/>
    <w:next w:val="Normal"/>
    <w:autoRedefine/>
    <w:uiPriority w:val="99"/>
    <w:semiHidden/>
    <w:unhideWhenUsed/>
    <w:rsid w:val="00CC75DB"/>
    <w:pPr>
      <w:spacing w:after="0"/>
      <w:ind w:left="1760" w:hanging="220"/>
    </w:pPr>
  </w:style>
  <w:style w:type="paragraph" w:styleId="Index9">
    <w:name w:val="index 9"/>
    <w:basedOn w:val="Normal"/>
    <w:next w:val="Normal"/>
    <w:autoRedefine/>
    <w:uiPriority w:val="99"/>
    <w:semiHidden/>
    <w:unhideWhenUsed/>
    <w:rsid w:val="00CC75DB"/>
    <w:pPr>
      <w:spacing w:after="0"/>
      <w:ind w:left="1980" w:hanging="220"/>
    </w:pPr>
  </w:style>
  <w:style w:type="paragraph" w:styleId="IndexHeading">
    <w:name w:val="index heading"/>
    <w:basedOn w:val="Normal"/>
    <w:next w:val="Index1"/>
    <w:uiPriority w:val="99"/>
    <w:semiHidden/>
    <w:unhideWhenUsed/>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CC75DB"/>
    <w:rPr>
      <w:i/>
      <w:iCs/>
      <w:color w:val="141414" w:themeColor="accent1"/>
    </w:rPr>
  </w:style>
  <w:style w:type="paragraph" w:styleId="IntenseQuote">
    <w:name w:val="Intense Quote"/>
    <w:basedOn w:val="Normal"/>
    <w:next w:val="Normal"/>
    <w:link w:val="IntenseQuoteChar"/>
    <w:uiPriority w:val="30"/>
    <w:semiHidden/>
    <w:unhideWhenUsed/>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CC75DB"/>
    <w:rPr>
      <w:i/>
      <w:iCs/>
      <w:color w:val="141414" w:themeColor="accent1"/>
    </w:rPr>
  </w:style>
  <w:style w:type="character" w:styleId="IntenseReference">
    <w:name w:val="Intense Reference"/>
    <w:basedOn w:val="DefaultParagraphFont"/>
    <w:uiPriority w:val="32"/>
    <w:semiHidden/>
    <w:unhideWhenUsed/>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unhideWhenUsed/>
    <w:rsid w:val="00CC75DB"/>
    <w:pPr>
      <w:ind w:left="283" w:hanging="283"/>
      <w:contextualSpacing/>
    </w:pPr>
  </w:style>
  <w:style w:type="paragraph" w:styleId="List2">
    <w:name w:val="List 2"/>
    <w:basedOn w:val="Normal"/>
    <w:uiPriority w:val="99"/>
    <w:semiHidden/>
    <w:unhideWhenUsed/>
    <w:rsid w:val="00CC75DB"/>
    <w:pPr>
      <w:ind w:left="566" w:hanging="283"/>
      <w:contextualSpacing/>
    </w:pPr>
  </w:style>
  <w:style w:type="paragraph" w:styleId="List3">
    <w:name w:val="List 3"/>
    <w:basedOn w:val="Normal"/>
    <w:uiPriority w:val="99"/>
    <w:semiHidden/>
    <w:unhideWhenUsed/>
    <w:rsid w:val="00CC75DB"/>
    <w:pPr>
      <w:ind w:left="849" w:hanging="283"/>
      <w:contextualSpacing/>
    </w:pPr>
  </w:style>
  <w:style w:type="paragraph" w:styleId="List4">
    <w:name w:val="List 4"/>
    <w:basedOn w:val="Normal"/>
    <w:uiPriority w:val="99"/>
    <w:semiHidden/>
    <w:unhideWhenUsed/>
    <w:rsid w:val="00CC75DB"/>
    <w:pPr>
      <w:ind w:left="1132" w:hanging="283"/>
      <w:contextualSpacing/>
    </w:pPr>
  </w:style>
  <w:style w:type="paragraph" w:styleId="List5">
    <w:name w:val="List 5"/>
    <w:basedOn w:val="Normal"/>
    <w:uiPriority w:val="99"/>
    <w:semiHidden/>
    <w:unhideWhenUsed/>
    <w:rsid w:val="00CC75DB"/>
    <w:pPr>
      <w:ind w:left="1415" w:hanging="283"/>
      <w:contextualSpacing/>
    </w:pPr>
  </w:style>
  <w:style w:type="paragraph" w:styleId="ListBullet2">
    <w:name w:val="List Bullet 2"/>
    <w:basedOn w:val="Normal"/>
    <w:uiPriority w:val="99"/>
    <w:semiHidden/>
    <w:unhideWhenUsed/>
    <w:rsid w:val="00CC75DB"/>
    <w:pPr>
      <w:numPr>
        <w:numId w:val="5"/>
      </w:numPr>
      <w:contextualSpacing/>
    </w:pPr>
  </w:style>
  <w:style w:type="paragraph" w:styleId="ListBullet3">
    <w:name w:val="List Bullet 3"/>
    <w:basedOn w:val="Normal"/>
    <w:uiPriority w:val="99"/>
    <w:semiHidden/>
    <w:unhideWhenUsed/>
    <w:rsid w:val="00CC75DB"/>
    <w:pPr>
      <w:numPr>
        <w:numId w:val="6"/>
      </w:numPr>
      <w:contextualSpacing/>
    </w:pPr>
  </w:style>
  <w:style w:type="paragraph" w:styleId="ListBullet4">
    <w:name w:val="List Bullet 4"/>
    <w:basedOn w:val="Normal"/>
    <w:uiPriority w:val="99"/>
    <w:semiHidden/>
    <w:unhideWhenUsed/>
    <w:rsid w:val="00CC75DB"/>
    <w:pPr>
      <w:numPr>
        <w:numId w:val="7"/>
      </w:numPr>
      <w:contextualSpacing/>
    </w:pPr>
  </w:style>
  <w:style w:type="paragraph" w:styleId="ListBullet5">
    <w:name w:val="List Bullet 5"/>
    <w:basedOn w:val="Normal"/>
    <w:uiPriority w:val="99"/>
    <w:semiHidden/>
    <w:unhideWhenUsed/>
    <w:rsid w:val="00CC75DB"/>
    <w:pPr>
      <w:numPr>
        <w:numId w:val="8"/>
      </w:numPr>
      <w:contextualSpacing/>
    </w:pPr>
  </w:style>
  <w:style w:type="paragraph" w:styleId="ListContinue">
    <w:name w:val="List Continue"/>
    <w:basedOn w:val="Normal"/>
    <w:uiPriority w:val="99"/>
    <w:semiHidden/>
    <w:unhideWhenUsed/>
    <w:rsid w:val="00CC75DB"/>
    <w:pPr>
      <w:spacing w:after="120"/>
      <w:ind w:left="283"/>
      <w:contextualSpacing/>
    </w:pPr>
  </w:style>
  <w:style w:type="paragraph" w:styleId="ListContinue2">
    <w:name w:val="List Continue 2"/>
    <w:basedOn w:val="Normal"/>
    <w:uiPriority w:val="99"/>
    <w:semiHidden/>
    <w:unhideWhenUsed/>
    <w:rsid w:val="00CC75DB"/>
    <w:pPr>
      <w:spacing w:after="120"/>
      <w:ind w:left="566"/>
      <w:contextualSpacing/>
    </w:pPr>
  </w:style>
  <w:style w:type="paragraph" w:styleId="ListContinue3">
    <w:name w:val="List Continue 3"/>
    <w:basedOn w:val="Normal"/>
    <w:uiPriority w:val="99"/>
    <w:semiHidden/>
    <w:unhideWhenUsed/>
    <w:rsid w:val="00CC75DB"/>
    <w:pPr>
      <w:spacing w:after="120"/>
      <w:ind w:left="849"/>
      <w:contextualSpacing/>
    </w:pPr>
  </w:style>
  <w:style w:type="paragraph" w:styleId="ListContinue4">
    <w:name w:val="List Continue 4"/>
    <w:basedOn w:val="Normal"/>
    <w:uiPriority w:val="99"/>
    <w:semiHidden/>
    <w:unhideWhenUsed/>
    <w:rsid w:val="00CC75DB"/>
    <w:pPr>
      <w:spacing w:after="120"/>
      <w:ind w:left="1132"/>
      <w:contextualSpacing/>
    </w:pPr>
  </w:style>
  <w:style w:type="paragraph" w:styleId="ListContinue5">
    <w:name w:val="List Continue 5"/>
    <w:basedOn w:val="Normal"/>
    <w:uiPriority w:val="99"/>
    <w:semiHidden/>
    <w:unhideWhenUsed/>
    <w:rsid w:val="00CC75DB"/>
    <w:pPr>
      <w:spacing w:after="120"/>
      <w:ind w:left="1415"/>
      <w:contextualSpacing/>
    </w:pPr>
  </w:style>
  <w:style w:type="paragraph" w:styleId="ListNumber">
    <w:name w:val="List Number"/>
    <w:basedOn w:val="Normal"/>
    <w:uiPriority w:val="12"/>
    <w:rsid w:val="00CC75DB"/>
    <w:pPr>
      <w:numPr>
        <w:numId w:val="9"/>
      </w:numPr>
      <w:contextualSpacing/>
    </w:pPr>
  </w:style>
  <w:style w:type="paragraph" w:styleId="ListNumber2">
    <w:name w:val="List Number 2"/>
    <w:basedOn w:val="Normal"/>
    <w:uiPriority w:val="99"/>
    <w:semiHidden/>
    <w:unhideWhenUsed/>
    <w:rsid w:val="00CC75DB"/>
    <w:pPr>
      <w:numPr>
        <w:numId w:val="10"/>
      </w:numPr>
      <w:contextualSpacing/>
    </w:pPr>
  </w:style>
  <w:style w:type="paragraph" w:styleId="ListNumber3">
    <w:name w:val="List Number 3"/>
    <w:basedOn w:val="Normal"/>
    <w:uiPriority w:val="99"/>
    <w:semiHidden/>
    <w:unhideWhenUsed/>
    <w:rsid w:val="00CC75DB"/>
    <w:pPr>
      <w:numPr>
        <w:numId w:val="11"/>
      </w:numPr>
      <w:contextualSpacing/>
    </w:pPr>
  </w:style>
  <w:style w:type="paragraph" w:styleId="ListNumber4">
    <w:name w:val="List Number 4"/>
    <w:basedOn w:val="Normal"/>
    <w:uiPriority w:val="99"/>
    <w:semiHidden/>
    <w:unhideWhenUsed/>
    <w:rsid w:val="00CC75DB"/>
    <w:pPr>
      <w:numPr>
        <w:numId w:val="12"/>
      </w:numPr>
      <w:contextualSpacing/>
    </w:pPr>
  </w:style>
  <w:style w:type="paragraph" w:styleId="ListNumber5">
    <w:name w:val="List Number 5"/>
    <w:basedOn w:val="Normal"/>
    <w:uiPriority w:val="99"/>
    <w:semiHidden/>
    <w:unhideWhenUsed/>
    <w:rsid w:val="00CC75DB"/>
    <w:pPr>
      <w:numPr>
        <w:numId w:val="13"/>
      </w:numPr>
      <w:contextualSpacing/>
    </w:pPr>
  </w:style>
  <w:style w:type="paragraph" w:styleId="ListParagraph">
    <w:name w:val="List Paragraph"/>
    <w:basedOn w:val="Normal"/>
    <w:uiPriority w:val="34"/>
    <w:unhideWhenUsed/>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C75DB"/>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CC75DB"/>
    <w:rPr>
      <w:color w:val="2B579A"/>
      <w:shd w:val="clear" w:color="auto" w:fill="E6E6E6"/>
    </w:rPr>
  </w:style>
  <w:style w:type="paragraph" w:styleId="MessageHeader">
    <w:name w:val="Message Header"/>
    <w:basedOn w:val="Normal"/>
    <w:link w:val="MessageHeaderChar"/>
    <w:uiPriority w:val="99"/>
    <w:semiHidden/>
    <w:unhideWhenUsed/>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C75DB"/>
    <w:rPr>
      <w:rFonts w:asciiTheme="majorHAnsi" w:eastAsiaTheme="majorEastAsia" w:hAnsiTheme="majorHAnsi" w:cstheme="majorBidi"/>
      <w:sz w:val="24"/>
      <w:szCs w:val="24"/>
      <w:shd w:val="pct20" w:color="auto" w:fill="auto"/>
    </w:rPr>
  </w:style>
  <w:style w:type="paragraph" w:styleId="NoSpacing">
    <w:name w:val="No Spacing"/>
    <w:uiPriority w:val="36"/>
    <w:semiHidden/>
    <w:unhideWhenUsed/>
    <w:qFormat/>
    <w:rsid w:val="00CC75DB"/>
    <w:pPr>
      <w:spacing w:after="0"/>
    </w:pPr>
  </w:style>
  <w:style w:type="paragraph" w:styleId="NormalWeb">
    <w:name w:val="Normal (Web)"/>
    <w:basedOn w:val="Normal"/>
    <w:uiPriority w:val="99"/>
    <w:semiHidden/>
    <w:unhideWhenUsed/>
    <w:rsid w:val="00CC75DB"/>
    <w:rPr>
      <w:rFonts w:ascii="Times New Roman" w:hAnsi="Times New Roman" w:cs="Times New Roman"/>
      <w:sz w:val="24"/>
      <w:szCs w:val="24"/>
    </w:rPr>
  </w:style>
  <w:style w:type="paragraph" w:styleId="NormalIndent">
    <w:name w:val="Normal Indent"/>
    <w:basedOn w:val="Normal"/>
    <w:uiPriority w:val="99"/>
    <w:semiHidden/>
    <w:unhideWhenUsed/>
    <w:rsid w:val="00CC75DB"/>
    <w:pPr>
      <w:ind w:left="720"/>
    </w:pPr>
  </w:style>
  <w:style w:type="paragraph" w:styleId="NoteHeading">
    <w:name w:val="Note Heading"/>
    <w:basedOn w:val="Normal"/>
    <w:next w:val="Normal"/>
    <w:link w:val="NoteHeadingChar"/>
    <w:uiPriority w:val="99"/>
    <w:semiHidden/>
    <w:unhideWhenUsed/>
    <w:rsid w:val="00CC75DB"/>
    <w:pPr>
      <w:spacing w:after="0"/>
    </w:pPr>
  </w:style>
  <w:style w:type="character" w:customStyle="1" w:styleId="NoteHeadingChar">
    <w:name w:val="Note Heading Char"/>
    <w:basedOn w:val="DefaultParagraphFont"/>
    <w:link w:val="NoteHeading"/>
    <w:uiPriority w:val="99"/>
    <w:semiHidden/>
    <w:rsid w:val="00CC75DB"/>
  </w:style>
  <w:style w:type="character" w:styleId="PageNumber">
    <w:name w:val="page number"/>
    <w:basedOn w:val="DefaultParagraphFont"/>
    <w:uiPriority w:val="99"/>
    <w:semiHidden/>
    <w:unhideWhenUsed/>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CC75DB"/>
    <w:rPr>
      <w:rFonts w:ascii="Consolas" w:hAnsi="Consolas"/>
      <w:szCs w:val="21"/>
    </w:rPr>
  </w:style>
  <w:style w:type="paragraph" w:styleId="Quote">
    <w:name w:val="Quote"/>
    <w:basedOn w:val="Normal"/>
    <w:next w:val="Normal"/>
    <w:link w:val="QuoteChar"/>
    <w:uiPriority w:val="29"/>
    <w:semiHidden/>
    <w:unhideWhenUsed/>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CC75DB"/>
    <w:rPr>
      <w:i/>
      <w:iCs/>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styleId="SmartHyperlink">
    <w:name w:val="Smart Hyperlink"/>
    <w:basedOn w:val="DefaultParagraphFont"/>
    <w:uiPriority w:val="99"/>
    <w:semiHidden/>
    <w:unhideWhenUsed/>
    <w:rsid w:val="00CC75DB"/>
    <w:rPr>
      <w:u w:val="dotted"/>
    </w:rPr>
  </w:style>
  <w:style w:type="character" w:styleId="Strong">
    <w:name w:val="Strong"/>
    <w:basedOn w:val="DefaultParagraphFont"/>
    <w:uiPriority w:val="22"/>
    <w:semiHidden/>
    <w:unhideWhenUsed/>
    <w:qFormat/>
    <w:rsid w:val="00CC75DB"/>
    <w:rPr>
      <w:b/>
      <w:bCs/>
    </w:rPr>
  </w:style>
  <w:style w:type="paragraph" w:styleId="Subtitle">
    <w:name w:val="Subtitle"/>
    <w:basedOn w:val="Normal"/>
    <w:next w:val="Normal"/>
    <w:link w:val="SubtitleChar"/>
    <w:uiPriority w:val="3"/>
    <w:semiHidden/>
    <w:unhideWhenUsed/>
    <w:qFormat/>
    <w:rsid w:val="00CC75DB"/>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3"/>
    <w:semiHidden/>
    <w:rsid w:val="00CC75DB"/>
    <w:rPr>
      <w:rFonts w:eastAsiaTheme="minorEastAsia"/>
      <w:color w:val="5A5A5A" w:themeColor="text1" w:themeTint="A5"/>
      <w:spacing w:val="15"/>
    </w:rPr>
  </w:style>
  <w:style w:type="character" w:styleId="SubtleEmphasis">
    <w:name w:val="Subtle Emphasis"/>
    <w:basedOn w:val="DefaultParagraphFont"/>
    <w:uiPriority w:val="19"/>
    <w:semiHidden/>
    <w:unhideWhenUsed/>
    <w:qFormat/>
    <w:rsid w:val="00CC75DB"/>
    <w:rPr>
      <w:i/>
      <w:iCs/>
      <w:color w:val="404040" w:themeColor="text1" w:themeTint="BF"/>
    </w:rPr>
  </w:style>
  <w:style w:type="character" w:styleId="SubtleReference">
    <w:name w:val="Subtle Reference"/>
    <w:basedOn w:val="DefaultParagraphFont"/>
    <w:uiPriority w:val="31"/>
    <w:semiHidden/>
    <w:unhideWhenUsed/>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CC75DB"/>
    <w:pPr>
      <w:spacing w:after="0"/>
      <w:ind w:left="220" w:hanging="220"/>
    </w:pPr>
  </w:style>
  <w:style w:type="paragraph" w:styleId="TableofFigures">
    <w:name w:val="table of figures"/>
    <w:basedOn w:val="Normal"/>
    <w:next w:val="Normal"/>
    <w:uiPriority w:val="99"/>
    <w:semiHidden/>
    <w:unhideWhenUsed/>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CC75DB"/>
    <w:pPr>
      <w:spacing w:after="100"/>
    </w:pPr>
  </w:style>
  <w:style w:type="paragraph" w:styleId="TOC2">
    <w:name w:val="toc 2"/>
    <w:basedOn w:val="Normal"/>
    <w:next w:val="Normal"/>
    <w:autoRedefine/>
    <w:uiPriority w:val="39"/>
    <w:semiHidden/>
    <w:unhideWhenUsed/>
    <w:rsid w:val="00CC75DB"/>
    <w:pPr>
      <w:spacing w:after="100"/>
      <w:ind w:left="220"/>
    </w:pPr>
  </w:style>
  <w:style w:type="paragraph" w:styleId="TOC3">
    <w:name w:val="toc 3"/>
    <w:basedOn w:val="Normal"/>
    <w:next w:val="Normal"/>
    <w:autoRedefine/>
    <w:uiPriority w:val="39"/>
    <w:semiHidden/>
    <w:unhideWhenUsed/>
    <w:rsid w:val="00CC75DB"/>
    <w:pPr>
      <w:spacing w:after="100"/>
      <w:ind w:left="440"/>
    </w:pPr>
  </w:style>
  <w:style w:type="paragraph" w:styleId="TOC4">
    <w:name w:val="toc 4"/>
    <w:basedOn w:val="Normal"/>
    <w:next w:val="Normal"/>
    <w:autoRedefine/>
    <w:uiPriority w:val="39"/>
    <w:semiHidden/>
    <w:unhideWhenUsed/>
    <w:rsid w:val="00CC75DB"/>
    <w:pPr>
      <w:spacing w:after="100"/>
      <w:ind w:left="660"/>
    </w:pPr>
  </w:style>
  <w:style w:type="paragraph" w:styleId="TOC5">
    <w:name w:val="toc 5"/>
    <w:basedOn w:val="Normal"/>
    <w:next w:val="Normal"/>
    <w:autoRedefine/>
    <w:uiPriority w:val="39"/>
    <w:semiHidden/>
    <w:unhideWhenUsed/>
    <w:rsid w:val="00CC75DB"/>
    <w:pPr>
      <w:spacing w:after="100"/>
      <w:ind w:left="880"/>
    </w:pPr>
  </w:style>
  <w:style w:type="paragraph" w:styleId="TOC6">
    <w:name w:val="toc 6"/>
    <w:basedOn w:val="Normal"/>
    <w:next w:val="Normal"/>
    <w:autoRedefine/>
    <w:uiPriority w:val="39"/>
    <w:semiHidden/>
    <w:unhideWhenUsed/>
    <w:rsid w:val="00CC75DB"/>
    <w:pPr>
      <w:spacing w:after="100"/>
      <w:ind w:left="1100"/>
    </w:pPr>
  </w:style>
  <w:style w:type="paragraph" w:styleId="TOC7">
    <w:name w:val="toc 7"/>
    <w:basedOn w:val="Normal"/>
    <w:next w:val="Normal"/>
    <w:autoRedefine/>
    <w:uiPriority w:val="39"/>
    <w:semiHidden/>
    <w:unhideWhenUsed/>
    <w:rsid w:val="00CC75DB"/>
    <w:pPr>
      <w:spacing w:after="100"/>
      <w:ind w:left="1320"/>
    </w:pPr>
  </w:style>
  <w:style w:type="paragraph" w:styleId="TOC8">
    <w:name w:val="toc 8"/>
    <w:basedOn w:val="Normal"/>
    <w:next w:val="Normal"/>
    <w:autoRedefine/>
    <w:uiPriority w:val="39"/>
    <w:semiHidden/>
    <w:unhideWhenUsed/>
    <w:rsid w:val="00CC75DB"/>
    <w:pPr>
      <w:spacing w:after="100"/>
      <w:ind w:left="1540"/>
    </w:pPr>
  </w:style>
  <w:style w:type="paragraph" w:styleId="TOC9">
    <w:name w:val="toc 9"/>
    <w:basedOn w:val="Normal"/>
    <w:next w:val="Normal"/>
    <w:autoRedefine/>
    <w:uiPriority w:val="39"/>
    <w:semiHidden/>
    <w:unhideWhenUsed/>
    <w:rsid w:val="00CC75DB"/>
    <w:pPr>
      <w:spacing w:after="100"/>
      <w:ind w:left="1760"/>
    </w:pPr>
  </w:style>
  <w:style w:type="paragraph" w:styleId="TOCHeading">
    <w:name w:val="TOC Heading"/>
    <w:basedOn w:val="Heading1"/>
    <w:next w:val="Normal"/>
    <w:uiPriority w:val="39"/>
    <w:semiHidden/>
    <w:unhideWhenUsed/>
    <w:qFormat/>
    <w:rsid w:val="00CC75DB"/>
    <w:pPr>
      <w:spacing w:before="240" w:after="0"/>
      <w:outlineLvl w:val="9"/>
    </w:pPr>
    <w:rPr>
      <w:b w:val="0"/>
      <w:color w:val="0E0E0E" w:themeColor="accent1" w:themeShade="BF"/>
      <w:sz w:val="32"/>
    </w:rPr>
  </w:style>
  <w:style w:type="character" w:styleId="UnresolvedMention">
    <w:name w:val="Unresolved Mention"/>
    <w:basedOn w:val="DefaultParagraphFont"/>
    <w:uiPriority w:val="99"/>
    <w:semiHidden/>
    <w:unhideWhenUsed/>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nb\Downloads\tf02919188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5DC61F687C41B9A6FD239FE69574E1"/>
        <w:category>
          <w:name w:val="General"/>
          <w:gallery w:val="placeholder"/>
        </w:category>
        <w:types>
          <w:type w:val="bbPlcHdr"/>
        </w:types>
        <w:behaviors>
          <w:behavior w:val="content"/>
        </w:behaviors>
        <w:guid w:val="{38964F85-3682-4187-820A-B64509D6DBE7}"/>
      </w:docPartPr>
      <w:docPartBody>
        <w:p w:rsidR="00315E4E" w:rsidRDefault="00315E4E" w:rsidP="00315E4E">
          <w:pPr>
            <w:pStyle w:val="035DC61F687C41B9A6FD239FE69574E1"/>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E21"/>
    <w:rsid w:val="00003868"/>
    <w:rsid w:val="00061094"/>
    <w:rsid w:val="000A7FB0"/>
    <w:rsid w:val="00101971"/>
    <w:rsid w:val="001115C9"/>
    <w:rsid w:val="00197E51"/>
    <w:rsid w:val="001E1D57"/>
    <w:rsid w:val="001F01E8"/>
    <w:rsid w:val="002048B6"/>
    <w:rsid w:val="002114DA"/>
    <w:rsid w:val="002462E0"/>
    <w:rsid w:val="0029437C"/>
    <w:rsid w:val="002F7DAA"/>
    <w:rsid w:val="00315E4E"/>
    <w:rsid w:val="003614D3"/>
    <w:rsid w:val="003839D3"/>
    <w:rsid w:val="00383F80"/>
    <w:rsid w:val="003935F1"/>
    <w:rsid w:val="003A211C"/>
    <w:rsid w:val="003B5DF1"/>
    <w:rsid w:val="003D2B0D"/>
    <w:rsid w:val="003D368F"/>
    <w:rsid w:val="00405D22"/>
    <w:rsid w:val="00443209"/>
    <w:rsid w:val="004621DB"/>
    <w:rsid w:val="004A2DB4"/>
    <w:rsid w:val="004E02F7"/>
    <w:rsid w:val="004F65B7"/>
    <w:rsid w:val="005046AD"/>
    <w:rsid w:val="0051078D"/>
    <w:rsid w:val="00540A94"/>
    <w:rsid w:val="00551CEC"/>
    <w:rsid w:val="00580A13"/>
    <w:rsid w:val="005D1C44"/>
    <w:rsid w:val="00602234"/>
    <w:rsid w:val="00610A8A"/>
    <w:rsid w:val="00641AC1"/>
    <w:rsid w:val="00663A9A"/>
    <w:rsid w:val="006D0F02"/>
    <w:rsid w:val="0071370A"/>
    <w:rsid w:val="00721BC7"/>
    <w:rsid w:val="00736099"/>
    <w:rsid w:val="00745EE7"/>
    <w:rsid w:val="007909C0"/>
    <w:rsid w:val="007A42B0"/>
    <w:rsid w:val="007E2C54"/>
    <w:rsid w:val="007F3430"/>
    <w:rsid w:val="00822AFD"/>
    <w:rsid w:val="008565C5"/>
    <w:rsid w:val="0091353F"/>
    <w:rsid w:val="009C78B5"/>
    <w:rsid w:val="009E62A0"/>
    <w:rsid w:val="00A07615"/>
    <w:rsid w:val="00A457EB"/>
    <w:rsid w:val="00AA0665"/>
    <w:rsid w:val="00AA4BA0"/>
    <w:rsid w:val="00AD30E7"/>
    <w:rsid w:val="00AF1B76"/>
    <w:rsid w:val="00AF799D"/>
    <w:rsid w:val="00B06EC4"/>
    <w:rsid w:val="00B471A7"/>
    <w:rsid w:val="00BB5362"/>
    <w:rsid w:val="00BE662C"/>
    <w:rsid w:val="00C90F2D"/>
    <w:rsid w:val="00CE1DFE"/>
    <w:rsid w:val="00CF2B52"/>
    <w:rsid w:val="00D20940"/>
    <w:rsid w:val="00D357F4"/>
    <w:rsid w:val="00D43F5C"/>
    <w:rsid w:val="00DA0395"/>
    <w:rsid w:val="00DC077C"/>
    <w:rsid w:val="00E1115F"/>
    <w:rsid w:val="00E37EDA"/>
    <w:rsid w:val="00E90F2E"/>
    <w:rsid w:val="00EA274F"/>
    <w:rsid w:val="00EA5A4A"/>
    <w:rsid w:val="00EB7E21"/>
    <w:rsid w:val="00EC5951"/>
    <w:rsid w:val="00EC7864"/>
    <w:rsid w:val="00F25FC6"/>
    <w:rsid w:val="00F44D9E"/>
    <w:rsid w:val="00F577E2"/>
    <w:rsid w:val="00F614B8"/>
    <w:rsid w:val="00FC6862"/>
    <w:rsid w:val="00FD49A1"/>
    <w:rsid w:val="00FE088F"/>
    <w:rsid w:val="00FF60D1"/>
    <w:rsid w:val="00FF7B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5DC61F687C41B9A6FD239FE69574E1">
    <w:name w:val="035DC61F687C41B9A6FD239FE69574E1"/>
    <w:rsid w:val="00315E4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916AB3A7194D42B62F90D943810B2F" ma:contentTypeVersion="9" ma:contentTypeDescription="Create a new document." ma:contentTypeScope="" ma:versionID="2a836d99d23b2a0ec7fabea777db2759">
  <xsd:schema xmlns:xsd="http://www.w3.org/2001/XMLSchema" xmlns:xs="http://www.w3.org/2001/XMLSchema" xmlns:p="http://schemas.microsoft.com/office/2006/metadata/properties" xmlns:ns3="07f6d03f-8c7d-4502-bc28-df216f6d469b" xmlns:ns4="6f115d48-ec60-4c4d-b6d6-15332c5d3bad" targetNamespace="http://schemas.microsoft.com/office/2006/metadata/properties" ma:root="true" ma:fieldsID="994ea8bbbebb9a22028ac7ac4ab112a7" ns3:_="" ns4:_="">
    <xsd:import namespace="07f6d03f-8c7d-4502-bc28-df216f6d469b"/>
    <xsd:import namespace="6f115d48-ec60-4c4d-b6d6-15332c5d3bad"/>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6d03f-8c7d-4502-bc28-df216f6d46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115d48-ec60-4c4d-b6d6-15332c5d3ba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7f6d03f-8c7d-4502-bc28-df216f6d469b" xsi:nil="true"/>
  </documentManagement>
</p:properties>
</file>

<file path=customXml/itemProps1.xml><?xml version="1.0" encoding="utf-8"?>
<ds:datastoreItem xmlns:ds="http://schemas.openxmlformats.org/officeDocument/2006/customXml" ds:itemID="{EC371BE5-9288-4C9E-A1F4-5BBDD3B910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6d03f-8c7d-4502-bc28-df216f6d469b"/>
    <ds:schemaRef ds:uri="6f115d48-ec60-4c4d-b6d6-15332c5d3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62577C-9897-4F18-809C-C20300DD8E05}">
  <ds:schemaRefs>
    <ds:schemaRef ds:uri="http://schemas.microsoft.com/sharepoint/v3/contenttype/forms"/>
  </ds:schemaRefs>
</ds:datastoreItem>
</file>

<file path=customXml/itemProps3.xml><?xml version="1.0" encoding="utf-8"?>
<ds:datastoreItem xmlns:ds="http://schemas.openxmlformats.org/officeDocument/2006/customXml" ds:itemID="{24233270-B626-40AA-94DB-128665C2F0A7}">
  <ds:schemaRefs>
    <ds:schemaRef ds:uri="http://schemas.microsoft.com/office/2006/metadata/properties"/>
    <ds:schemaRef ds:uri="http://schemas.microsoft.com/office/infopath/2007/PartnerControls"/>
    <ds:schemaRef ds:uri="07f6d03f-8c7d-4502-bc28-df216f6d469b"/>
  </ds:schemaRefs>
</ds:datastoreItem>
</file>

<file path=docProps/app.xml><?xml version="1.0" encoding="utf-8"?>
<Properties xmlns="http://schemas.openxmlformats.org/officeDocument/2006/extended-properties" xmlns:vt="http://schemas.openxmlformats.org/officeDocument/2006/docPropsVTypes">
  <Template>tf02919188_win32</Template>
  <TotalTime>1436</TotalTime>
  <Pages>2</Pages>
  <Words>44</Words>
  <Characters>255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 mann</dc:creator>
  <cp:keywords/>
  <dc:description>Isabella Mann</dc:description>
  <cp:lastModifiedBy>Mann, Isabella</cp:lastModifiedBy>
  <cp:revision>29</cp:revision>
  <cp:lastPrinted>2026-04-14T21:23:00Z</cp:lastPrinted>
  <dcterms:created xsi:type="dcterms:W3CDTF">2026-04-04T04:53:00Z</dcterms:created>
  <dcterms:modified xsi:type="dcterms:W3CDTF">2026-05-11T23:49:00Z</dcterms:modified>
  <cp:vers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0x0101006C916AB3A7194D42B62F90D943810B2F</vt:lpwstr>
  </property>
</Properties>
</file>