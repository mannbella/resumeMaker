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3067" w14:textId="57B4C55D" w:rsidR="00107E4F" w:rsidRPr="00DA2992" w:rsidRDefault="00000000" w:rsidP="00DA2992">
      <w:pPr>
        <w:pStyle w:val="Title"/>
        <w:pBdr>
          <w:bottom w:val="single" w:sz="12" w:space="0" w:color="141414" w:themeColor="accent1"/>
        </w:pBdr>
        <w:rPr>
          <w:color w:val="5F5F5F" w:themeColor="hyperlink"/>
          <w:sz w:val="20"/>
          <w:szCs w:val="20"/>
          <w:u w:val="single"/>
          <w:lang w:val="es-ES"/>
        </w:rPr>
      </w:pPr>
      <w:sdt>
        <w:sdtPr>
          <w:rPr>
            <w:color w:val="auto"/>
            <w:sz w:val="40"/>
            <w:szCs w:val="40"/>
            <w:lang w:val="es-ES"/>
          </w:rPr>
          <w:alias w:val="Enter your name:"/>
          <w:tag w:val=""/>
          <w:id w:val="-1389335317"/>
          <w:placeholder>
            <w:docPart w:val="035DC61F687C41B9A6FD239FE69574E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6937E3">
            <w:rPr>
              <w:color w:val="auto"/>
              <w:sz w:val="40"/>
              <w:szCs w:val="40"/>
              <w:lang w:val="es-ES"/>
            </w:rPr>
            <w:t xml:space="preserve">Isabella Mann                                                </w:t>
          </w:r>
        </w:sdtContent>
      </w:sdt>
      <w:r w:rsidR="00C94037" w:rsidRPr="00DA2992">
        <w:rPr>
          <w:noProof/>
          <w:color w:val="auto"/>
          <w:sz w:val="20"/>
          <w:szCs w:val="20"/>
          <w:lang w:val="es-ES"/>
        </w:rPr>
        <w:t>mannbella30@gmail.com | 503-330-7788</w:t>
      </w:r>
      <w:r w:rsidR="00AF6072" w:rsidRPr="00DA2992">
        <w:rPr>
          <w:noProof/>
          <w:color w:val="auto"/>
          <w:sz w:val="20"/>
          <w:szCs w:val="20"/>
          <w:lang w:val="es-ES"/>
        </w:rPr>
        <w:t xml:space="preserve"> </w:t>
      </w:r>
    </w:p>
    <w:p w14:paraId="74D2B73D" w14:textId="7A7E25C5" w:rsidR="00B62F35" w:rsidRDefault="00594396" w:rsidP="00A42A4D">
      <w:pPr>
        <w:spacing w:after="0"/>
        <w:rPr>
          <w:color w:val="auto"/>
          <w:sz w:val="20"/>
          <w:szCs w:val="20"/>
        </w:rPr>
      </w:pPr>
      <w:r w:rsidRPr="00594396">
        <w:rPr>
          <w:color w:val="auto"/>
          <w:sz w:val="20"/>
          <w:szCs w:val="20"/>
        </w:rPr>
        <w:t>Computer Science researcher and developer with specialized experience at NASA and Oregon State University labs. Adept at cross-disciplinary collaboration, conducting real-world experimental trials, and engineering tools that accelerate scientific data visualization. Seeking a technical role within the public sector or national laboratories to support mission-critical research.</w:t>
      </w:r>
    </w:p>
    <w:p w14:paraId="2F794AD8" w14:textId="77777777" w:rsidR="00594396" w:rsidRDefault="00594396" w:rsidP="00A42A4D">
      <w:pPr>
        <w:spacing w:after="0"/>
        <w:rPr>
          <w:color w:val="auto"/>
          <w:sz w:val="20"/>
          <w:szCs w:val="20"/>
        </w:rPr>
      </w:pPr>
    </w:p>
    <w:p w14:paraId="78C564E3" w14:textId="77777777" w:rsidR="006565E9" w:rsidRPr="00107E4F" w:rsidRDefault="006565E9" w:rsidP="006565E9">
      <w:pPr>
        <w:spacing w:after="0"/>
        <w:rPr>
          <w:b/>
          <w:bCs/>
          <w:color w:val="auto"/>
          <w:sz w:val="24"/>
          <w:szCs w:val="24"/>
        </w:rPr>
      </w:pPr>
      <w:r w:rsidRPr="00107E4F">
        <w:rPr>
          <w:b/>
          <w:bCs/>
          <w:color w:val="auto"/>
          <w:sz w:val="24"/>
          <w:szCs w:val="24"/>
        </w:rPr>
        <w:t>Education</w:t>
      </w:r>
    </w:p>
    <w:p w14:paraId="47BC5CDD" w14:textId="77777777" w:rsidR="006565E9" w:rsidRDefault="006565E9" w:rsidP="006565E9">
      <w:pPr>
        <w:spacing w:after="0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Oregon State University </w:t>
      </w:r>
      <w:r w:rsidRPr="004F5245">
        <w:rPr>
          <w:b/>
          <w:bCs/>
          <w:color w:val="auto"/>
          <w:sz w:val="20"/>
          <w:szCs w:val="20"/>
        </w:rPr>
        <w:t>—</w:t>
      </w:r>
      <w:r>
        <w:rPr>
          <w:b/>
          <w:bCs/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Bachelor of Science in Computer Science (Data Science Focus)</w:t>
      </w:r>
    </w:p>
    <w:p w14:paraId="410262B8" w14:textId="2C8FAD82" w:rsidR="00C3245B" w:rsidRDefault="006565E9" w:rsidP="00AC1529">
      <w:pPr>
        <w:spacing w:after="0"/>
        <w:jc w:val="both"/>
        <w:rPr>
          <w:noProof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Expected Graduation: June 2026 | GPA: 3.05</w:t>
      </w:r>
    </w:p>
    <w:p w14:paraId="18D7F2E0" w14:textId="19C59575" w:rsidR="00304FD6" w:rsidRDefault="00C3245B" w:rsidP="00C3245B">
      <w:pPr>
        <w:spacing w:after="0"/>
        <w:rPr>
          <w:b/>
          <w:bCs/>
          <w:color w:val="auto"/>
          <w:sz w:val="24"/>
          <w:szCs w:val="24"/>
        </w:rPr>
      </w:pPr>
      <w:r w:rsidRPr="00142281">
        <w:rPr>
          <w:b/>
          <w:bCs/>
          <w:color w:val="auto"/>
          <w:sz w:val="24"/>
          <w:szCs w:val="24"/>
        </w:rPr>
        <w:t>Experience</w:t>
      </w:r>
    </w:p>
    <w:p w14:paraId="459E91BD" w14:textId="650ADD1F" w:rsidR="00C3245B" w:rsidRPr="00636512" w:rsidRDefault="00C3245B" w:rsidP="00C3245B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Software Engineer </w:t>
      </w:r>
      <w:r w:rsidRPr="00636512">
        <w:rPr>
          <w:b/>
          <w:bCs/>
          <w:color w:val="auto"/>
          <w:sz w:val="20"/>
          <w:szCs w:val="20"/>
        </w:rPr>
        <w:t>Intern</w:t>
      </w:r>
      <w:r w:rsidR="00B74DC2">
        <w:rPr>
          <w:b/>
          <w:bCs/>
          <w:color w:val="auto"/>
          <w:sz w:val="20"/>
          <w:szCs w:val="20"/>
        </w:rPr>
        <w:t xml:space="preserve"> |</w:t>
      </w:r>
      <w:r>
        <w:rPr>
          <w:i/>
          <w:iCs/>
          <w:color w:val="auto"/>
          <w:sz w:val="20"/>
          <w:szCs w:val="20"/>
        </w:rPr>
        <w:t xml:space="preserve"> NASA Langley Research Center</w:t>
      </w:r>
      <w:r w:rsidRPr="00C47CBB">
        <w:rPr>
          <w:i/>
          <w:iCs/>
          <w:color w:val="auto"/>
          <w:sz w:val="20"/>
          <w:szCs w:val="20"/>
        </w:rPr>
        <w:t xml:space="preserve">, Hampton, VA  </w:t>
      </w:r>
      <w:r>
        <w:rPr>
          <w:i/>
          <w:iCs/>
          <w:color w:val="auto"/>
          <w:sz w:val="20"/>
          <w:szCs w:val="20"/>
        </w:rPr>
        <w:t xml:space="preserve"> </w:t>
      </w:r>
      <w:r w:rsidRPr="00C47CBB">
        <w:rPr>
          <w:b/>
          <w:bCs/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ab/>
        <w:t xml:space="preserve">             </w:t>
      </w:r>
      <w:r w:rsidRPr="00C47CBB">
        <w:rPr>
          <w:b/>
          <w:bCs/>
          <w:color w:val="auto"/>
          <w:sz w:val="20"/>
          <w:szCs w:val="20"/>
        </w:rPr>
        <w:t xml:space="preserve">    </w:t>
      </w:r>
      <w:r>
        <w:rPr>
          <w:b/>
          <w:bCs/>
          <w:color w:val="auto"/>
          <w:sz w:val="20"/>
          <w:szCs w:val="20"/>
        </w:rPr>
        <w:t xml:space="preserve">         </w:t>
      </w:r>
      <w:r w:rsidRPr="00C47CBB">
        <w:rPr>
          <w:b/>
          <w:bCs/>
          <w:color w:val="auto"/>
          <w:sz w:val="20"/>
          <w:szCs w:val="20"/>
        </w:rPr>
        <w:t xml:space="preserve">    </w:t>
      </w:r>
      <w:r>
        <w:rPr>
          <w:b/>
          <w:bCs/>
          <w:color w:val="auto"/>
          <w:sz w:val="20"/>
          <w:szCs w:val="20"/>
        </w:rPr>
        <w:t xml:space="preserve">  </w:t>
      </w:r>
      <w:r w:rsidRPr="00C47CBB">
        <w:rPr>
          <w:b/>
          <w:bCs/>
          <w:color w:val="auto"/>
          <w:sz w:val="20"/>
          <w:szCs w:val="20"/>
        </w:rPr>
        <w:t xml:space="preserve">  </w:t>
      </w:r>
      <w:r w:rsidR="000D1218">
        <w:rPr>
          <w:b/>
          <w:bCs/>
          <w:color w:val="auto"/>
          <w:sz w:val="20"/>
          <w:szCs w:val="20"/>
        </w:rPr>
        <w:t xml:space="preserve">  </w:t>
      </w:r>
      <w:r w:rsidRPr="00636512">
        <w:rPr>
          <w:b/>
          <w:bCs/>
          <w:color w:val="auto"/>
          <w:sz w:val="20"/>
          <w:szCs w:val="20"/>
        </w:rPr>
        <w:t>June 2023–August 2023</w:t>
      </w:r>
    </w:p>
    <w:p w14:paraId="6F49CA83" w14:textId="1C97B95D" w:rsidR="00C3245B" w:rsidRDefault="00C32986" w:rsidP="00C3245B">
      <w:pPr>
        <w:pStyle w:val="ListParagraph"/>
        <w:numPr>
          <w:ilvl w:val="0"/>
          <w:numId w:val="21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Engineered novel data visualization tools within the Atmospheric Science Data Center to interpret complex datasets from the TEMPO satellite.</w:t>
      </w:r>
    </w:p>
    <w:p w14:paraId="7CEAEF09" w14:textId="77777777" w:rsidR="00C3245B" w:rsidRDefault="00C3245B" w:rsidP="00C3245B">
      <w:pPr>
        <w:pStyle w:val="ListParagraph"/>
        <w:numPr>
          <w:ilvl w:val="0"/>
          <w:numId w:val="21"/>
        </w:numPr>
        <w:spacing w:after="0"/>
        <w:rPr>
          <w:color w:val="auto"/>
          <w:sz w:val="20"/>
          <w:szCs w:val="20"/>
        </w:rPr>
      </w:pPr>
      <w:r w:rsidRPr="00D5674A">
        <w:rPr>
          <w:color w:val="auto"/>
          <w:sz w:val="20"/>
          <w:szCs w:val="20"/>
        </w:rPr>
        <w:t>Migrated legacy atmospheric data to ArcGIS, enabling real-time web rendering.</w:t>
      </w:r>
    </w:p>
    <w:p w14:paraId="5BE11864" w14:textId="77777777" w:rsidR="00C3245B" w:rsidRDefault="00C3245B" w:rsidP="00C3245B">
      <w:pPr>
        <w:pStyle w:val="ListParagraph"/>
        <w:numPr>
          <w:ilvl w:val="0"/>
          <w:numId w:val="21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Co-engineered a Python-based web mapping service integrating Tempo satellite data, reducing data visualization time for researchers and users.</w:t>
      </w:r>
    </w:p>
    <w:p w14:paraId="4F8C51EF" w14:textId="709563BE" w:rsidR="001F6650" w:rsidRPr="00D35280" w:rsidRDefault="00024C44" w:rsidP="001F6650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Research Software Developer</w:t>
      </w:r>
      <w:r w:rsidR="00B74DC2">
        <w:rPr>
          <w:b/>
          <w:bCs/>
          <w:color w:val="auto"/>
          <w:sz w:val="20"/>
          <w:szCs w:val="20"/>
        </w:rPr>
        <w:t xml:space="preserve"> |</w:t>
      </w:r>
      <w:r w:rsidR="001F6650">
        <w:rPr>
          <w:b/>
          <w:bCs/>
          <w:color w:val="auto"/>
          <w:sz w:val="20"/>
          <w:szCs w:val="20"/>
        </w:rPr>
        <w:t xml:space="preserve"> </w:t>
      </w:r>
      <w:r w:rsidR="001F6650">
        <w:rPr>
          <w:i/>
          <w:iCs/>
          <w:color w:val="auto"/>
          <w:sz w:val="20"/>
          <w:szCs w:val="20"/>
        </w:rPr>
        <w:t>Sustainable, Health</w:t>
      </w:r>
      <w:r w:rsidR="00DC605D">
        <w:rPr>
          <w:i/>
          <w:iCs/>
          <w:color w:val="auto"/>
          <w:sz w:val="20"/>
          <w:szCs w:val="20"/>
        </w:rPr>
        <w:t>y</w:t>
      </w:r>
      <w:r w:rsidR="001F6650">
        <w:rPr>
          <w:i/>
          <w:iCs/>
          <w:color w:val="auto"/>
          <w:sz w:val="20"/>
          <w:szCs w:val="20"/>
        </w:rPr>
        <w:t xml:space="preserve">, and Resilient Buildings Lab, </w:t>
      </w:r>
      <w:r w:rsidR="001F6650" w:rsidRPr="00636512">
        <w:rPr>
          <w:i/>
          <w:iCs/>
          <w:color w:val="auto"/>
          <w:sz w:val="20"/>
          <w:szCs w:val="20"/>
        </w:rPr>
        <w:t>Corvallis, O</w:t>
      </w:r>
      <w:r>
        <w:rPr>
          <w:i/>
          <w:iCs/>
          <w:color w:val="auto"/>
          <w:sz w:val="20"/>
          <w:szCs w:val="20"/>
        </w:rPr>
        <w:t>R</w:t>
      </w:r>
      <w:r w:rsidR="00AA2BFD">
        <w:rPr>
          <w:i/>
          <w:iCs/>
          <w:color w:val="auto"/>
          <w:sz w:val="20"/>
          <w:szCs w:val="20"/>
        </w:rPr>
        <w:t xml:space="preserve"> </w:t>
      </w:r>
      <w:r w:rsidR="001F6650">
        <w:rPr>
          <w:b/>
          <w:bCs/>
          <w:color w:val="auto"/>
          <w:sz w:val="20"/>
          <w:szCs w:val="20"/>
        </w:rPr>
        <w:t>February</w:t>
      </w:r>
      <w:r w:rsidR="001F6650" w:rsidRPr="00D35280">
        <w:rPr>
          <w:b/>
          <w:bCs/>
          <w:color w:val="auto"/>
          <w:sz w:val="20"/>
          <w:szCs w:val="20"/>
        </w:rPr>
        <w:t xml:space="preserve"> 202</w:t>
      </w:r>
      <w:r w:rsidR="001F6650">
        <w:rPr>
          <w:b/>
          <w:bCs/>
          <w:color w:val="auto"/>
          <w:sz w:val="20"/>
          <w:szCs w:val="20"/>
        </w:rPr>
        <w:t>4</w:t>
      </w:r>
      <w:r w:rsidR="00AA2BFD">
        <w:rPr>
          <w:b/>
          <w:bCs/>
          <w:color w:val="auto"/>
          <w:sz w:val="20"/>
          <w:szCs w:val="20"/>
        </w:rPr>
        <w:t>-</w:t>
      </w:r>
      <w:r w:rsidR="001F6650" w:rsidRPr="00D35280">
        <w:rPr>
          <w:b/>
          <w:bCs/>
          <w:color w:val="auto"/>
          <w:sz w:val="20"/>
          <w:szCs w:val="20"/>
        </w:rPr>
        <w:t>Prese</w:t>
      </w:r>
      <w:r w:rsidR="001F6650">
        <w:rPr>
          <w:b/>
          <w:bCs/>
          <w:color w:val="auto"/>
          <w:sz w:val="20"/>
          <w:szCs w:val="20"/>
        </w:rPr>
        <w:t>nt</w:t>
      </w:r>
    </w:p>
    <w:p w14:paraId="788FC39D" w14:textId="4480251D" w:rsidR="00AB1C32" w:rsidRDefault="0057666D" w:rsidP="001F665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Engineered a centralized, autonomous data-ingestion pipeline by repurposing legacy laboratory </w:t>
      </w:r>
      <w:r w:rsidR="00244860">
        <w:rPr>
          <w:color w:val="auto"/>
          <w:sz w:val="20"/>
          <w:szCs w:val="20"/>
        </w:rPr>
        <w:t>hardware into a remote-controlled API server, automating real-time telemetry aggregation for a network of 50+ sensors.</w:t>
      </w:r>
    </w:p>
    <w:p w14:paraId="48C60C31" w14:textId="1A83C0C5" w:rsidR="00355E46" w:rsidRDefault="00244860" w:rsidP="0024486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Developed and integrated automated data-cleaning protocols using R, transforming high-dimensional raw s</w:t>
      </w:r>
      <w:r w:rsidR="005562FF">
        <w:rPr>
          <w:color w:val="auto"/>
          <w:sz w:val="20"/>
          <w:szCs w:val="20"/>
        </w:rPr>
        <w:t>ensor outputs into analysis ready datasets</w:t>
      </w:r>
      <w:r w:rsidR="00AD7396">
        <w:rPr>
          <w:color w:val="auto"/>
          <w:sz w:val="20"/>
          <w:szCs w:val="20"/>
        </w:rPr>
        <w:t xml:space="preserve">, </w:t>
      </w:r>
      <w:r w:rsidR="005562FF">
        <w:rPr>
          <w:color w:val="auto"/>
          <w:sz w:val="20"/>
          <w:szCs w:val="20"/>
        </w:rPr>
        <w:t>reducing latency between data collection and scientific analysis.</w:t>
      </w:r>
    </w:p>
    <w:p w14:paraId="4E078095" w14:textId="2803A603" w:rsidR="005562FF" w:rsidRDefault="005562FF" w:rsidP="0024486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Lead the design of complex, multi-faceted visual analytics that translate high-volume metrics into accessible, statistically valid graphics, bridging the gap between raw data and scientific insights for diverse stakeholders.</w:t>
      </w:r>
    </w:p>
    <w:p w14:paraId="4B04CB19" w14:textId="4D9353D3" w:rsidR="005562FF" w:rsidRDefault="005562FF" w:rsidP="0024486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Collaborated with interdisciplinary research teams to define analytical requirements for indoor air quality, aerosol dynamics, and wildfire smoke research, accelerating cross disciplinary hypothesis generation.</w:t>
      </w:r>
    </w:p>
    <w:p w14:paraId="104DAEB3" w14:textId="16269F50" w:rsidR="001F6650" w:rsidRPr="00D35280" w:rsidRDefault="001F6650" w:rsidP="001F6650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Software Testing Engineer Intern</w:t>
      </w:r>
      <w:r w:rsidR="002131DB">
        <w:rPr>
          <w:b/>
          <w:bCs/>
          <w:color w:val="auto"/>
          <w:sz w:val="20"/>
          <w:szCs w:val="20"/>
        </w:rPr>
        <w:t xml:space="preserve"> |</w:t>
      </w:r>
      <w:r>
        <w:rPr>
          <w:b/>
          <w:bCs/>
          <w:color w:val="auto"/>
          <w:sz w:val="20"/>
          <w:szCs w:val="20"/>
        </w:rPr>
        <w:t xml:space="preserve"> </w:t>
      </w:r>
      <w:r>
        <w:rPr>
          <w:i/>
          <w:iCs/>
          <w:color w:val="auto"/>
          <w:sz w:val="20"/>
          <w:szCs w:val="20"/>
        </w:rPr>
        <w:t>Trimble, Lake Oswego, OR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 w:rsidRPr="00636512">
        <w:rPr>
          <w:i/>
          <w:iCs/>
          <w:color w:val="auto"/>
          <w:sz w:val="20"/>
          <w:szCs w:val="20"/>
        </w:rPr>
        <w:t xml:space="preserve"> </w:t>
      </w:r>
      <w:r>
        <w:rPr>
          <w:i/>
          <w:iCs/>
          <w:color w:val="auto"/>
          <w:sz w:val="20"/>
          <w:szCs w:val="20"/>
        </w:rPr>
        <w:t xml:space="preserve">        </w:t>
      </w:r>
      <w:r>
        <w:rPr>
          <w:b/>
          <w:bCs/>
          <w:color w:val="auto"/>
          <w:sz w:val="20"/>
          <w:szCs w:val="20"/>
        </w:rPr>
        <w:t>June 2025–September 2025</w:t>
      </w:r>
    </w:p>
    <w:p w14:paraId="501843EC" w14:textId="0AA8F838" w:rsidR="001F6650" w:rsidRDefault="001F6650" w:rsidP="00355E46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 w:rsidRPr="007012B8">
        <w:rPr>
          <w:color w:val="auto"/>
          <w:sz w:val="20"/>
          <w:szCs w:val="20"/>
        </w:rPr>
        <w:t xml:space="preserve">Engineered multiple </w:t>
      </w:r>
      <w:r w:rsidRPr="001F0C21">
        <w:rPr>
          <w:color w:val="auto"/>
          <w:sz w:val="20"/>
          <w:szCs w:val="20"/>
        </w:rPr>
        <w:t>RESTful API</w:t>
      </w:r>
      <w:r w:rsidRPr="007012B8">
        <w:rPr>
          <w:color w:val="auto"/>
          <w:sz w:val="20"/>
          <w:szCs w:val="20"/>
        </w:rPr>
        <w:t xml:space="preserve"> endpoints to facilitate efficient data retrieval and operations with MongoDB.</w:t>
      </w:r>
    </w:p>
    <w:p w14:paraId="4DF288CE" w14:textId="6279E2D3" w:rsidR="001F6650" w:rsidRDefault="001F6650" w:rsidP="001F665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Developed 200</w:t>
      </w:r>
      <w:r w:rsidR="00355E46">
        <w:rPr>
          <w:color w:val="auto"/>
          <w:sz w:val="20"/>
          <w:szCs w:val="20"/>
        </w:rPr>
        <w:t>+</w:t>
      </w:r>
      <w:r>
        <w:rPr>
          <w:color w:val="auto"/>
          <w:sz w:val="20"/>
          <w:szCs w:val="20"/>
        </w:rPr>
        <w:t xml:space="preserve"> automated</w:t>
      </w:r>
      <w:r w:rsidR="00355E46">
        <w:rPr>
          <w:color w:val="auto"/>
          <w:sz w:val="20"/>
          <w:szCs w:val="20"/>
        </w:rPr>
        <w:t xml:space="preserve"> API and UI</w:t>
      </w:r>
      <w:r>
        <w:rPr>
          <w:color w:val="auto"/>
          <w:sz w:val="20"/>
          <w:szCs w:val="20"/>
        </w:rPr>
        <w:t xml:space="preserve"> tests, improving test coverage and supporting </w:t>
      </w:r>
      <w:r w:rsidR="00355E46">
        <w:rPr>
          <w:color w:val="auto"/>
          <w:sz w:val="20"/>
          <w:szCs w:val="20"/>
        </w:rPr>
        <w:t>product</w:t>
      </w:r>
      <w:r>
        <w:rPr>
          <w:color w:val="auto"/>
          <w:sz w:val="20"/>
          <w:szCs w:val="20"/>
        </w:rPr>
        <w:t xml:space="preserve"> functionality.</w:t>
      </w:r>
    </w:p>
    <w:p w14:paraId="6C771908" w14:textId="12DD8CAF" w:rsidR="001F6650" w:rsidRDefault="001F6650" w:rsidP="001F665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Created and merged over 17 pull requests in GitHub, contributing directly to the main product codebase.</w:t>
      </w:r>
    </w:p>
    <w:p w14:paraId="5B6E5810" w14:textId="68081E6A" w:rsidR="001F6650" w:rsidRPr="002B109F" w:rsidRDefault="001F6650" w:rsidP="001F6650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Collaborated with other interns and engineers to design and develop efficient, scalable testing solutions</w:t>
      </w:r>
      <w:r w:rsidR="002D1F0B">
        <w:rPr>
          <w:color w:val="auto"/>
          <w:sz w:val="20"/>
          <w:szCs w:val="20"/>
        </w:rPr>
        <w:t xml:space="preserve"> using Agile software development methodologies and processes</w:t>
      </w:r>
      <w:r>
        <w:rPr>
          <w:color w:val="auto"/>
          <w:sz w:val="20"/>
          <w:szCs w:val="20"/>
        </w:rPr>
        <w:t xml:space="preserve">. </w:t>
      </w:r>
    </w:p>
    <w:p w14:paraId="347499D2" w14:textId="5686B1DB" w:rsidR="001F6650" w:rsidRPr="002B76F1" w:rsidRDefault="001F6650" w:rsidP="001F6650">
      <w:pPr>
        <w:spacing w:after="0"/>
        <w:rPr>
          <w:b/>
          <w:bCs/>
          <w:color w:val="auto"/>
          <w:sz w:val="20"/>
          <w:szCs w:val="20"/>
        </w:rPr>
      </w:pPr>
      <w:r w:rsidRPr="002B76F1">
        <w:rPr>
          <w:b/>
          <w:bCs/>
          <w:color w:val="auto"/>
          <w:sz w:val="20"/>
          <w:szCs w:val="20"/>
        </w:rPr>
        <w:t>Undergraduate Researcher</w:t>
      </w:r>
      <w:r w:rsidR="002131DB">
        <w:rPr>
          <w:b/>
          <w:bCs/>
          <w:color w:val="auto"/>
          <w:sz w:val="20"/>
          <w:szCs w:val="20"/>
        </w:rPr>
        <w:t xml:space="preserve"> |</w:t>
      </w:r>
      <w:r w:rsidRPr="002B76F1">
        <w:rPr>
          <w:b/>
          <w:bCs/>
          <w:color w:val="auto"/>
          <w:sz w:val="20"/>
          <w:szCs w:val="20"/>
        </w:rPr>
        <w:t xml:space="preserve"> </w:t>
      </w:r>
      <w:r w:rsidRPr="00C47CBB">
        <w:rPr>
          <w:i/>
          <w:iCs/>
          <w:color w:val="auto"/>
          <w:sz w:val="20"/>
          <w:szCs w:val="20"/>
        </w:rPr>
        <w:t>Oregon State University, Corvallis, OR</w:t>
      </w:r>
      <w:r w:rsidRPr="002B76F1">
        <w:rPr>
          <w:b/>
          <w:bCs/>
          <w:color w:val="auto"/>
          <w:sz w:val="20"/>
          <w:szCs w:val="20"/>
        </w:rPr>
        <w:t xml:space="preserve">         </w:t>
      </w:r>
      <w:r>
        <w:rPr>
          <w:b/>
          <w:bCs/>
          <w:color w:val="auto"/>
          <w:sz w:val="20"/>
          <w:szCs w:val="20"/>
        </w:rPr>
        <w:t xml:space="preserve">   </w:t>
      </w:r>
      <w:r w:rsidRPr="002B76F1">
        <w:rPr>
          <w:b/>
          <w:bCs/>
          <w:color w:val="auto"/>
          <w:sz w:val="20"/>
          <w:szCs w:val="20"/>
        </w:rPr>
        <w:t xml:space="preserve">          </w:t>
      </w:r>
      <w:r>
        <w:rPr>
          <w:b/>
          <w:bCs/>
          <w:color w:val="auto"/>
          <w:sz w:val="20"/>
          <w:szCs w:val="20"/>
        </w:rPr>
        <w:t xml:space="preserve">       </w:t>
      </w:r>
      <w:r w:rsidR="002131DB">
        <w:rPr>
          <w:b/>
          <w:bCs/>
          <w:color w:val="auto"/>
          <w:sz w:val="20"/>
          <w:szCs w:val="20"/>
        </w:rPr>
        <w:t xml:space="preserve">  </w:t>
      </w:r>
      <w:r>
        <w:rPr>
          <w:b/>
          <w:bCs/>
          <w:color w:val="auto"/>
          <w:sz w:val="20"/>
          <w:szCs w:val="20"/>
        </w:rPr>
        <w:t xml:space="preserve">             </w:t>
      </w:r>
      <w:r w:rsidR="00B57797">
        <w:rPr>
          <w:b/>
          <w:bCs/>
          <w:color w:val="auto"/>
          <w:sz w:val="20"/>
          <w:szCs w:val="20"/>
        </w:rPr>
        <w:t xml:space="preserve">  </w:t>
      </w:r>
      <w:r w:rsidRPr="002B76F1">
        <w:rPr>
          <w:b/>
          <w:bCs/>
          <w:color w:val="auto"/>
          <w:sz w:val="20"/>
          <w:szCs w:val="20"/>
        </w:rPr>
        <w:t xml:space="preserve"> February 2023–June 2023</w:t>
      </w:r>
    </w:p>
    <w:p w14:paraId="783DDD16" w14:textId="77777777" w:rsidR="001F6650" w:rsidRPr="00AC0703" w:rsidRDefault="001F6650" w:rsidP="001F6650">
      <w:pPr>
        <w:pStyle w:val="ListParagraph"/>
        <w:numPr>
          <w:ilvl w:val="0"/>
          <w:numId w:val="22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Worked in a small team to further research on </w:t>
      </w:r>
      <w:proofErr w:type="gramStart"/>
      <w:r>
        <w:rPr>
          <w:color w:val="auto"/>
          <w:sz w:val="20"/>
          <w:szCs w:val="20"/>
        </w:rPr>
        <w:t>the OptiBand</w:t>
      </w:r>
      <w:proofErr w:type="gramEnd"/>
      <w:r>
        <w:rPr>
          <w:color w:val="auto"/>
          <w:sz w:val="20"/>
          <w:szCs w:val="20"/>
        </w:rPr>
        <w:t xml:space="preserve">, a wearable assistive device for visually impaired users, by </w:t>
      </w:r>
      <w:r w:rsidRPr="00AC0703">
        <w:rPr>
          <w:color w:val="auto"/>
          <w:sz w:val="20"/>
          <w:szCs w:val="20"/>
        </w:rPr>
        <w:t>analyz</w:t>
      </w:r>
      <w:r>
        <w:rPr>
          <w:color w:val="auto"/>
          <w:sz w:val="20"/>
          <w:szCs w:val="20"/>
        </w:rPr>
        <w:t>ing</w:t>
      </w:r>
      <w:r w:rsidRPr="00AC0703">
        <w:rPr>
          <w:color w:val="auto"/>
          <w:sz w:val="20"/>
          <w:szCs w:val="20"/>
        </w:rPr>
        <w:t xml:space="preserve"> datasets, conduct</w:t>
      </w:r>
      <w:r>
        <w:rPr>
          <w:color w:val="auto"/>
          <w:sz w:val="20"/>
          <w:szCs w:val="20"/>
        </w:rPr>
        <w:t>ing</w:t>
      </w:r>
      <w:r w:rsidRPr="00AC0703">
        <w:rPr>
          <w:color w:val="auto"/>
          <w:sz w:val="20"/>
          <w:szCs w:val="20"/>
        </w:rPr>
        <w:t xml:space="preserve"> real-world experiments, and prepar</w:t>
      </w:r>
      <w:r>
        <w:rPr>
          <w:color w:val="auto"/>
          <w:sz w:val="20"/>
          <w:szCs w:val="20"/>
        </w:rPr>
        <w:t>ing</w:t>
      </w:r>
      <w:r w:rsidRPr="00AC0703">
        <w:rPr>
          <w:color w:val="auto"/>
          <w:sz w:val="20"/>
          <w:szCs w:val="20"/>
        </w:rPr>
        <w:t xml:space="preserve"> academic publications.</w:t>
      </w:r>
    </w:p>
    <w:p w14:paraId="401A92CA" w14:textId="53C3265D" w:rsidR="001F6650" w:rsidRDefault="001F6650" w:rsidP="001F6650">
      <w:pPr>
        <w:pStyle w:val="ListParagraph"/>
        <w:numPr>
          <w:ilvl w:val="0"/>
          <w:numId w:val="22"/>
        </w:numPr>
        <w:rPr>
          <w:noProof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During the program’s timeline, conducted real-world studies in which individuals with vision disabilities used the OptiBand in their day-to-day lives and answered surveys about their experiences.</w:t>
      </w:r>
    </w:p>
    <w:p w14:paraId="396D601F" w14:textId="77777777" w:rsidR="006565E9" w:rsidRDefault="006565E9" w:rsidP="006565E9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Projects</w:t>
      </w:r>
    </w:p>
    <w:p w14:paraId="445DB49E" w14:textId="70DEA43B" w:rsidR="009F2448" w:rsidRPr="009F2448" w:rsidRDefault="009F2448" w:rsidP="009F2448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Senior Capstone </w:t>
      </w:r>
      <w:r>
        <w:rPr>
          <w:color w:val="auto"/>
          <w:sz w:val="20"/>
          <w:szCs w:val="20"/>
        </w:rPr>
        <w:t xml:space="preserve">| </w:t>
      </w:r>
      <w:r>
        <w:rPr>
          <w:i/>
          <w:iCs/>
          <w:color w:val="auto"/>
          <w:sz w:val="20"/>
          <w:szCs w:val="20"/>
        </w:rPr>
        <w:t>Year Long Academic Project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  <w:t xml:space="preserve">                         </w:t>
      </w:r>
      <w:r w:rsidR="00B57797">
        <w:rPr>
          <w:i/>
          <w:iCs/>
          <w:color w:val="auto"/>
          <w:sz w:val="20"/>
          <w:szCs w:val="20"/>
        </w:rPr>
        <w:t xml:space="preserve">  </w:t>
      </w:r>
      <w:r>
        <w:rPr>
          <w:b/>
          <w:bCs/>
          <w:color w:val="auto"/>
          <w:sz w:val="20"/>
          <w:szCs w:val="20"/>
        </w:rPr>
        <w:t>September 2025–June 202</w:t>
      </w:r>
      <w:r w:rsidR="00B80B57">
        <w:rPr>
          <w:b/>
          <w:bCs/>
          <w:color w:val="auto"/>
          <w:sz w:val="20"/>
          <w:szCs w:val="20"/>
        </w:rPr>
        <w:t>6</w:t>
      </w:r>
    </w:p>
    <w:p w14:paraId="59E6E7B7" w14:textId="77777777" w:rsidR="009F2448" w:rsidRDefault="009F2448" w:rsidP="009F2448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Collaborated in a multidisciplinary team of Computer Science and Electrical Engineering to create an open-source device that translates sound into tactile vibrations for the deaf and hard of hearing community.</w:t>
      </w:r>
    </w:p>
    <w:p w14:paraId="179B8B7A" w14:textId="294E8554" w:rsidR="009F2448" w:rsidRDefault="009F2448" w:rsidP="009F2448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Engineered a full-stack WiFi web app to provide a user-friendly interface for an audio-haptic wearable device.</w:t>
      </w:r>
    </w:p>
    <w:p w14:paraId="090E45CA" w14:textId="781E4A0D" w:rsidR="009F2448" w:rsidRPr="009F2448" w:rsidRDefault="009F2448" w:rsidP="009F2448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Built the front-end </w:t>
      </w:r>
      <w:r w:rsidR="00E028F7">
        <w:rPr>
          <w:color w:val="auto"/>
          <w:sz w:val="20"/>
          <w:szCs w:val="20"/>
        </w:rPr>
        <w:t xml:space="preserve">UI/UX </w:t>
      </w:r>
      <w:r>
        <w:rPr>
          <w:color w:val="auto"/>
          <w:sz w:val="20"/>
          <w:szCs w:val="20"/>
        </w:rPr>
        <w:t>using React/Preact, creating an intuitive dashboard</w:t>
      </w:r>
      <w:r w:rsidR="00D46E70">
        <w:rPr>
          <w:color w:val="auto"/>
          <w:sz w:val="20"/>
          <w:szCs w:val="20"/>
        </w:rPr>
        <w:t xml:space="preserve"> focusing on hu</w:t>
      </w:r>
      <w:r w:rsidR="00B80B57">
        <w:rPr>
          <w:color w:val="auto"/>
          <w:sz w:val="20"/>
          <w:szCs w:val="20"/>
        </w:rPr>
        <w:t>m</w:t>
      </w:r>
      <w:r w:rsidR="00D46E70">
        <w:rPr>
          <w:color w:val="auto"/>
          <w:sz w:val="20"/>
          <w:szCs w:val="20"/>
        </w:rPr>
        <w:t>an-centered design</w:t>
      </w:r>
      <w:r>
        <w:rPr>
          <w:color w:val="auto"/>
          <w:sz w:val="20"/>
          <w:szCs w:val="20"/>
        </w:rPr>
        <w:t xml:space="preserve"> for users to configure haptic response behaviors and audio analysis settings.</w:t>
      </w:r>
    </w:p>
    <w:p w14:paraId="340D5510" w14:textId="2FC68628" w:rsidR="006565E9" w:rsidRPr="00D35280" w:rsidRDefault="006565E9" w:rsidP="006565E9">
      <w:pPr>
        <w:spacing w:after="0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Applied Deep Learning | </w:t>
      </w:r>
      <w:r>
        <w:rPr>
          <w:i/>
          <w:iCs/>
          <w:color w:val="auto"/>
          <w:sz w:val="20"/>
          <w:szCs w:val="20"/>
        </w:rPr>
        <w:t>Winter</w:t>
      </w:r>
      <w:r w:rsidRPr="00F90BE1">
        <w:rPr>
          <w:i/>
          <w:iCs/>
          <w:color w:val="auto"/>
          <w:sz w:val="20"/>
          <w:szCs w:val="20"/>
        </w:rPr>
        <w:t xml:space="preserve"> 202</w:t>
      </w:r>
      <w:r>
        <w:rPr>
          <w:i/>
          <w:iCs/>
          <w:color w:val="auto"/>
          <w:sz w:val="20"/>
          <w:szCs w:val="20"/>
        </w:rPr>
        <w:t>6</w:t>
      </w:r>
      <w:r w:rsidRPr="00F90BE1">
        <w:rPr>
          <w:i/>
          <w:iCs/>
          <w:color w:val="auto"/>
          <w:sz w:val="20"/>
          <w:szCs w:val="20"/>
        </w:rPr>
        <w:t xml:space="preserve"> Academic Project</w:t>
      </w:r>
      <w:r>
        <w:rPr>
          <w:i/>
          <w:iCs/>
          <w:color w:val="auto"/>
          <w:sz w:val="20"/>
          <w:szCs w:val="20"/>
        </w:rPr>
        <w:t xml:space="preserve">    </w:t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</w:r>
      <w:r>
        <w:rPr>
          <w:i/>
          <w:iCs/>
          <w:color w:val="auto"/>
          <w:sz w:val="20"/>
          <w:szCs w:val="20"/>
        </w:rPr>
        <w:tab/>
        <w:t xml:space="preserve">          </w:t>
      </w:r>
      <w:r w:rsidR="00B57797">
        <w:rPr>
          <w:i/>
          <w:iCs/>
          <w:color w:val="auto"/>
          <w:sz w:val="20"/>
          <w:szCs w:val="20"/>
        </w:rPr>
        <w:t xml:space="preserve">   </w:t>
      </w:r>
      <w:r>
        <w:rPr>
          <w:i/>
          <w:iCs/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>January 2026–March 2026</w:t>
      </w:r>
    </w:p>
    <w:p w14:paraId="5114FCF0" w14:textId="72A12F96" w:rsidR="006565E9" w:rsidRDefault="006565E9" w:rsidP="006565E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Engineered a ConvNeXt model block-by-block for accurate image classification on the CIFAR-10 </w:t>
      </w:r>
      <w:r w:rsidR="00FF0C4E">
        <w:rPr>
          <w:color w:val="auto"/>
          <w:sz w:val="20"/>
          <w:szCs w:val="20"/>
        </w:rPr>
        <w:t>dataset and</w:t>
      </w:r>
      <w:r>
        <w:rPr>
          <w:color w:val="auto"/>
          <w:sz w:val="20"/>
          <w:szCs w:val="20"/>
        </w:rPr>
        <w:t xml:space="preserve"> implemented robust experiment logging.</w:t>
      </w:r>
    </w:p>
    <w:p w14:paraId="2D386C03" w14:textId="77777777" w:rsidR="006565E9" w:rsidRDefault="006565E9" w:rsidP="006565E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Developed generative computer vision models, including a Variational Autoencoder (VAE) for image synthesis.</w:t>
      </w:r>
    </w:p>
    <w:p w14:paraId="68948D59" w14:textId="77777777" w:rsidR="006565E9" w:rsidRDefault="006565E9" w:rsidP="006565E9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Designed sequence-to-sequence models leveraging Recurrent Neural Networks (RNNs) and Attention mechanisms for complex sequence processing tasks.</w:t>
      </w:r>
    </w:p>
    <w:p w14:paraId="179B6827" w14:textId="2A0FD5EF" w:rsidR="00AF6072" w:rsidRPr="009F2448" w:rsidRDefault="006565E9" w:rsidP="009F2448">
      <w:pPr>
        <w:pStyle w:val="ListParagraph"/>
        <w:numPr>
          <w:ilvl w:val="0"/>
          <w:numId w:val="20"/>
        </w:numPr>
        <w:spacing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a Transformer-based language model to replicate modern Large Language Model architectures.</w:t>
      </w:r>
    </w:p>
    <w:p w14:paraId="7D61E5D7" w14:textId="77777777" w:rsidR="000A7EBB" w:rsidRPr="00303A07" w:rsidRDefault="000A7EBB" w:rsidP="000A7EBB">
      <w:pPr>
        <w:pStyle w:val="ListParagraph"/>
        <w:spacing w:after="0"/>
        <w:ind w:left="773"/>
        <w:rPr>
          <w:color w:val="auto"/>
          <w:sz w:val="20"/>
          <w:szCs w:val="20"/>
        </w:rPr>
      </w:pPr>
    </w:p>
    <w:p w14:paraId="2EACA5B1" w14:textId="4C3B7659" w:rsidR="00CC6B74" w:rsidRDefault="00CC6B74" w:rsidP="00CC6B74">
      <w:pPr>
        <w:spacing w:after="0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Skills</w:t>
      </w:r>
    </w:p>
    <w:p w14:paraId="5EE2E270" w14:textId="085D54DD" w:rsidR="00CC6B74" w:rsidRDefault="00CC6B74" w:rsidP="00CC6B74">
      <w:pPr>
        <w:pStyle w:val="ListParagraph"/>
        <w:numPr>
          <w:ilvl w:val="0"/>
          <w:numId w:val="22"/>
        </w:numPr>
        <w:spacing w:after="0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Languages: </w:t>
      </w:r>
      <w:r w:rsidR="00053287">
        <w:rPr>
          <w:color w:val="auto"/>
          <w:sz w:val="20"/>
          <w:szCs w:val="20"/>
        </w:rPr>
        <w:t>C, C++, CSS, HTML</w:t>
      </w:r>
      <w:r w:rsidR="00A6653A">
        <w:rPr>
          <w:color w:val="auto"/>
          <w:sz w:val="20"/>
          <w:szCs w:val="20"/>
        </w:rPr>
        <w:t xml:space="preserve">5, Kotlin, </w:t>
      </w:r>
      <w:r w:rsidR="00A6653A" w:rsidRPr="00CA5EFF">
        <w:rPr>
          <w:color w:val="auto"/>
          <w:sz w:val="20"/>
          <w:szCs w:val="20"/>
        </w:rPr>
        <w:t>JavaScript</w:t>
      </w:r>
      <w:r w:rsidR="00A6653A">
        <w:rPr>
          <w:color w:val="auto"/>
          <w:sz w:val="20"/>
          <w:szCs w:val="20"/>
        </w:rPr>
        <w:t xml:space="preserve">, </w:t>
      </w:r>
      <w:r w:rsidR="00AB1C32">
        <w:rPr>
          <w:color w:val="auto"/>
          <w:sz w:val="20"/>
          <w:szCs w:val="20"/>
        </w:rPr>
        <w:t xml:space="preserve">R, </w:t>
      </w:r>
      <w:r w:rsidRPr="00CA5EFF">
        <w:rPr>
          <w:color w:val="auto"/>
          <w:sz w:val="20"/>
          <w:szCs w:val="20"/>
        </w:rPr>
        <w:t xml:space="preserve">Python, </w:t>
      </w:r>
      <w:r w:rsidR="00AB1C32">
        <w:rPr>
          <w:color w:val="auto"/>
          <w:sz w:val="20"/>
          <w:szCs w:val="20"/>
        </w:rPr>
        <w:t>SQL</w:t>
      </w:r>
      <w:r w:rsidRPr="00CA5EFF">
        <w:rPr>
          <w:color w:val="auto"/>
          <w:sz w:val="20"/>
          <w:szCs w:val="20"/>
        </w:rPr>
        <w:t>,</w:t>
      </w:r>
      <w:r w:rsidR="00F16DE6">
        <w:rPr>
          <w:color w:val="auto"/>
          <w:sz w:val="20"/>
          <w:szCs w:val="20"/>
        </w:rPr>
        <w:t xml:space="preserve"> TypeScript</w:t>
      </w:r>
      <w:r w:rsidR="00A6653A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| Intermediate Spanish</w:t>
      </w:r>
    </w:p>
    <w:p w14:paraId="74572092" w14:textId="5C4BBE7B" w:rsidR="00D46E70" w:rsidRPr="00CA5EFF" w:rsidRDefault="00D46E70" w:rsidP="00CC6B74">
      <w:pPr>
        <w:pStyle w:val="ListParagraph"/>
        <w:numPr>
          <w:ilvl w:val="0"/>
          <w:numId w:val="22"/>
        </w:numPr>
        <w:spacing w:after="0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Frameworks &amp; Libraries:</w:t>
      </w:r>
      <w:r>
        <w:rPr>
          <w:color w:val="auto"/>
          <w:sz w:val="20"/>
          <w:szCs w:val="20"/>
        </w:rPr>
        <w:t xml:space="preserve"> React, Preact, </w:t>
      </w:r>
      <w:r w:rsidR="002933AC">
        <w:rPr>
          <w:color w:val="auto"/>
          <w:sz w:val="20"/>
          <w:szCs w:val="20"/>
        </w:rPr>
        <w:t>PyTorch, Pandas, NumPy, Node.js</w:t>
      </w:r>
    </w:p>
    <w:p w14:paraId="48A79005" w14:textId="53CDFCED" w:rsidR="006D7DC4" w:rsidRPr="002D645D" w:rsidRDefault="00CC6B74" w:rsidP="002933AC">
      <w:pPr>
        <w:pStyle w:val="ListParagraph"/>
        <w:numPr>
          <w:ilvl w:val="0"/>
          <w:numId w:val="22"/>
        </w:numPr>
      </w:pPr>
      <w:r>
        <w:rPr>
          <w:b/>
          <w:bCs/>
          <w:color w:val="auto"/>
          <w:sz w:val="20"/>
          <w:szCs w:val="20"/>
        </w:rPr>
        <w:t>Tools</w:t>
      </w:r>
      <w:r w:rsidR="002933AC">
        <w:rPr>
          <w:b/>
          <w:bCs/>
          <w:color w:val="auto"/>
          <w:sz w:val="20"/>
          <w:szCs w:val="20"/>
        </w:rPr>
        <w:t xml:space="preserve"> &amp; Environments</w:t>
      </w:r>
      <w:r>
        <w:rPr>
          <w:b/>
          <w:bCs/>
          <w:color w:val="auto"/>
          <w:sz w:val="20"/>
          <w:szCs w:val="20"/>
        </w:rPr>
        <w:t>:</w:t>
      </w:r>
      <w:r>
        <w:rPr>
          <w:color w:val="auto"/>
          <w:sz w:val="20"/>
          <w:szCs w:val="20"/>
        </w:rPr>
        <w:t xml:space="preserve"> </w:t>
      </w:r>
      <w:r w:rsidR="002933AC">
        <w:rPr>
          <w:color w:val="auto"/>
          <w:sz w:val="20"/>
          <w:szCs w:val="20"/>
        </w:rPr>
        <w:t xml:space="preserve">Linux, </w:t>
      </w:r>
      <w:r w:rsidR="002B2C08">
        <w:rPr>
          <w:color w:val="auto"/>
          <w:sz w:val="20"/>
          <w:szCs w:val="20"/>
        </w:rPr>
        <w:t>Git/GitHub</w:t>
      </w:r>
      <w:r w:rsidR="00A73059">
        <w:rPr>
          <w:color w:val="auto"/>
          <w:sz w:val="20"/>
          <w:szCs w:val="20"/>
        </w:rPr>
        <w:t xml:space="preserve">, </w:t>
      </w:r>
      <w:r w:rsidR="002B2C08">
        <w:rPr>
          <w:color w:val="auto"/>
          <w:sz w:val="20"/>
          <w:szCs w:val="20"/>
        </w:rPr>
        <w:t>Visual Studio Code</w:t>
      </w:r>
      <w:r w:rsidR="00731C27">
        <w:rPr>
          <w:color w:val="auto"/>
          <w:sz w:val="20"/>
          <w:szCs w:val="20"/>
        </w:rPr>
        <w:t>,</w:t>
      </w:r>
      <w:r w:rsidR="002B2C08">
        <w:rPr>
          <w:color w:val="auto"/>
          <w:sz w:val="20"/>
          <w:szCs w:val="20"/>
        </w:rPr>
        <w:t xml:space="preserve"> PyCharm</w:t>
      </w:r>
      <w:r w:rsidR="00593AD6">
        <w:rPr>
          <w:color w:val="auto"/>
          <w:sz w:val="20"/>
          <w:szCs w:val="20"/>
        </w:rPr>
        <w:t>,</w:t>
      </w:r>
      <w:r w:rsidR="00C115A0">
        <w:rPr>
          <w:color w:val="auto"/>
          <w:sz w:val="20"/>
          <w:szCs w:val="20"/>
        </w:rPr>
        <w:t xml:space="preserve"> PowerShell</w:t>
      </w:r>
      <w:r w:rsidR="00867CA5">
        <w:rPr>
          <w:color w:val="auto"/>
          <w:sz w:val="20"/>
          <w:szCs w:val="20"/>
        </w:rPr>
        <w:t>,</w:t>
      </w:r>
      <w:r w:rsidR="00593AD6">
        <w:rPr>
          <w:color w:val="auto"/>
          <w:sz w:val="20"/>
          <w:szCs w:val="20"/>
        </w:rPr>
        <w:t xml:space="preserve"> </w:t>
      </w:r>
      <w:r w:rsidR="002B2C08">
        <w:rPr>
          <w:color w:val="auto"/>
          <w:sz w:val="20"/>
          <w:szCs w:val="20"/>
        </w:rPr>
        <w:t>Playwright, Postma</w:t>
      </w:r>
      <w:r w:rsidR="002933AC">
        <w:rPr>
          <w:color w:val="auto"/>
          <w:sz w:val="20"/>
          <w:szCs w:val="20"/>
        </w:rPr>
        <w:t>n</w:t>
      </w:r>
      <w:r w:rsidR="002B2C08">
        <w:rPr>
          <w:color w:val="auto"/>
          <w:sz w:val="20"/>
          <w:szCs w:val="20"/>
        </w:rPr>
        <w:t>, Swagger API</w:t>
      </w:r>
      <w:r w:rsidR="00C74C38">
        <w:rPr>
          <w:color w:val="auto"/>
          <w:sz w:val="20"/>
          <w:szCs w:val="20"/>
        </w:rPr>
        <w:t>, MongoDB</w:t>
      </w:r>
      <w:r w:rsidR="002933AC">
        <w:rPr>
          <w:color w:val="auto"/>
          <w:sz w:val="20"/>
          <w:szCs w:val="20"/>
        </w:rPr>
        <w:t xml:space="preserve">, </w:t>
      </w:r>
      <w:r w:rsidR="00031F6A">
        <w:rPr>
          <w:color w:val="auto"/>
          <w:sz w:val="20"/>
          <w:szCs w:val="20"/>
        </w:rPr>
        <w:t xml:space="preserve">Jira, Slack, </w:t>
      </w:r>
      <w:r w:rsidR="004101F3">
        <w:rPr>
          <w:color w:val="auto"/>
          <w:sz w:val="20"/>
          <w:szCs w:val="20"/>
        </w:rPr>
        <w:t xml:space="preserve">Microsoft SharePoint &amp; Teams, </w:t>
      </w:r>
      <w:r w:rsidR="002933AC">
        <w:rPr>
          <w:color w:val="auto"/>
          <w:sz w:val="20"/>
          <w:szCs w:val="20"/>
        </w:rPr>
        <w:t>HPC Environments</w:t>
      </w:r>
    </w:p>
    <w:p w14:paraId="5D7188D2" w14:textId="77777777" w:rsidR="002D645D" w:rsidRPr="006D7DC4" w:rsidRDefault="002D645D" w:rsidP="002D645D">
      <w:pPr>
        <w:ind w:left="360"/>
      </w:pPr>
    </w:p>
    <w:p w14:paraId="25C37729" w14:textId="77777777" w:rsidR="006D7DC4" w:rsidRPr="006D7DC4" w:rsidRDefault="006D7DC4" w:rsidP="006D7DC4"/>
    <w:p w14:paraId="7E9B6F8C" w14:textId="77777777" w:rsidR="006D7DC4" w:rsidRPr="006D7DC4" w:rsidRDefault="006D7DC4" w:rsidP="006D7DC4"/>
    <w:p w14:paraId="7A16FF75" w14:textId="77777777" w:rsidR="006D7DC4" w:rsidRPr="006D7DC4" w:rsidRDefault="006D7DC4" w:rsidP="006D7DC4"/>
    <w:p w14:paraId="144AB5E2" w14:textId="77777777" w:rsidR="006D7DC4" w:rsidRPr="006D7DC4" w:rsidRDefault="006D7DC4" w:rsidP="006D7DC4"/>
    <w:p w14:paraId="0475799B" w14:textId="77777777" w:rsidR="006D7DC4" w:rsidRPr="006D7DC4" w:rsidRDefault="006D7DC4" w:rsidP="006D7DC4"/>
    <w:p w14:paraId="505B4F25" w14:textId="77777777" w:rsidR="006D7DC4" w:rsidRPr="006D7DC4" w:rsidRDefault="006D7DC4" w:rsidP="006D7DC4"/>
    <w:p w14:paraId="1E666CB8" w14:textId="77777777" w:rsidR="006D7DC4" w:rsidRPr="006D7DC4" w:rsidRDefault="006D7DC4" w:rsidP="006D7DC4"/>
    <w:p w14:paraId="03BB302A" w14:textId="77777777" w:rsidR="006D7DC4" w:rsidRPr="006D7DC4" w:rsidRDefault="006D7DC4" w:rsidP="006D7DC4"/>
    <w:p w14:paraId="30C7AF84" w14:textId="77777777" w:rsidR="006D7DC4" w:rsidRPr="006D7DC4" w:rsidRDefault="006D7DC4" w:rsidP="006D7DC4"/>
    <w:p w14:paraId="17268A16" w14:textId="77777777" w:rsidR="006D7DC4" w:rsidRPr="006D7DC4" w:rsidRDefault="006D7DC4" w:rsidP="006D7DC4"/>
    <w:p w14:paraId="6800BDD9" w14:textId="77777777" w:rsidR="006D7DC4" w:rsidRPr="006D7DC4" w:rsidRDefault="006D7DC4" w:rsidP="006D7DC4"/>
    <w:p w14:paraId="7195B668" w14:textId="77777777" w:rsidR="006D7DC4" w:rsidRPr="006D7DC4" w:rsidRDefault="006D7DC4" w:rsidP="006D7DC4"/>
    <w:p w14:paraId="31942831" w14:textId="77777777" w:rsidR="006D7DC4" w:rsidRPr="006D7DC4" w:rsidRDefault="006D7DC4" w:rsidP="006D7DC4"/>
    <w:p w14:paraId="17EA36C3" w14:textId="77777777" w:rsidR="006D7DC4" w:rsidRPr="006D7DC4" w:rsidRDefault="006D7DC4" w:rsidP="006D7DC4"/>
    <w:p w14:paraId="2D9F7148" w14:textId="77777777" w:rsidR="006D7DC4" w:rsidRPr="006D7DC4" w:rsidRDefault="006D7DC4" w:rsidP="006D7DC4"/>
    <w:p w14:paraId="47BB504E" w14:textId="77777777" w:rsidR="006D7DC4" w:rsidRPr="006D7DC4" w:rsidRDefault="006D7DC4" w:rsidP="006D7DC4"/>
    <w:p w14:paraId="667E40C8" w14:textId="77777777" w:rsidR="006D7DC4" w:rsidRPr="006D7DC4" w:rsidRDefault="006D7DC4" w:rsidP="006D7DC4"/>
    <w:p w14:paraId="456DCA76" w14:textId="77777777" w:rsidR="006D7DC4" w:rsidRPr="006D7DC4" w:rsidRDefault="006D7DC4" w:rsidP="006D7DC4"/>
    <w:p w14:paraId="446337D3" w14:textId="77777777" w:rsidR="006D7DC4" w:rsidRPr="006D7DC4" w:rsidRDefault="006D7DC4" w:rsidP="006D7DC4"/>
    <w:p w14:paraId="0C87923F" w14:textId="77777777" w:rsidR="006D7DC4" w:rsidRPr="006D7DC4" w:rsidRDefault="006D7DC4" w:rsidP="006D7DC4"/>
    <w:p w14:paraId="154F47C1" w14:textId="77777777" w:rsidR="006D7DC4" w:rsidRPr="006D7DC4" w:rsidRDefault="006D7DC4" w:rsidP="006D7DC4"/>
    <w:p w14:paraId="658851DE" w14:textId="77777777" w:rsidR="006D7DC4" w:rsidRPr="006D7DC4" w:rsidRDefault="006D7DC4" w:rsidP="006D7DC4"/>
    <w:p w14:paraId="1F4E3EE5" w14:textId="77777777" w:rsidR="006D7DC4" w:rsidRPr="006D7DC4" w:rsidRDefault="006D7DC4" w:rsidP="006D7DC4"/>
    <w:p w14:paraId="103591BA" w14:textId="77777777" w:rsidR="006D7DC4" w:rsidRPr="006D7DC4" w:rsidRDefault="006D7DC4" w:rsidP="006D7DC4">
      <w:pPr>
        <w:ind w:firstLine="720"/>
      </w:pPr>
    </w:p>
    <w:sectPr w:rsidR="006D7DC4" w:rsidRPr="006D7DC4" w:rsidSect="00461E90">
      <w:footerReference w:type="default" r:id="rId10"/>
      <w:pgSz w:w="12240" w:h="15840"/>
      <w:pgMar w:top="720" w:right="990" w:bottom="810" w:left="99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E2196" w14:textId="77777777" w:rsidR="00167A20" w:rsidRDefault="00167A20">
      <w:pPr>
        <w:spacing w:after="0"/>
      </w:pPr>
      <w:r>
        <w:separator/>
      </w:r>
    </w:p>
  </w:endnote>
  <w:endnote w:type="continuationSeparator" w:id="0">
    <w:p w14:paraId="5DD2C05A" w14:textId="77777777" w:rsidR="00167A20" w:rsidRDefault="00167A20">
      <w:pPr>
        <w:spacing w:after="0"/>
      </w:pPr>
      <w:r>
        <w:continuationSeparator/>
      </w:r>
    </w:p>
  </w:endnote>
  <w:endnote w:type="continuationNotice" w:id="1">
    <w:p w14:paraId="5F788E63" w14:textId="77777777" w:rsidR="00167A20" w:rsidRDefault="00167A2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6F1C" w14:textId="0DBF34F5" w:rsidR="00394A6D" w:rsidRDefault="00394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F830" w14:textId="77777777" w:rsidR="00167A20" w:rsidRDefault="00167A20">
      <w:pPr>
        <w:spacing w:after="0"/>
      </w:pPr>
      <w:r>
        <w:separator/>
      </w:r>
    </w:p>
  </w:footnote>
  <w:footnote w:type="continuationSeparator" w:id="0">
    <w:p w14:paraId="6FA6F286" w14:textId="77777777" w:rsidR="00167A20" w:rsidRDefault="00167A20">
      <w:pPr>
        <w:spacing w:after="0"/>
      </w:pPr>
      <w:r>
        <w:continuationSeparator/>
      </w:r>
    </w:p>
  </w:footnote>
  <w:footnote w:type="continuationNotice" w:id="1">
    <w:p w14:paraId="571FBEE6" w14:textId="77777777" w:rsidR="00167A20" w:rsidRDefault="00167A2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5AFD7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905226"/>
    <w:multiLevelType w:val="hybridMultilevel"/>
    <w:tmpl w:val="60503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36FB8"/>
    <w:multiLevelType w:val="hybridMultilevel"/>
    <w:tmpl w:val="8BF6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91109"/>
    <w:multiLevelType w:val="hybridMultilevel"/>
    <w:tmpl w:val="7AF6C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3BF72382"/>
    <w:multiLevelType w:val="hybridMultilevel"/>
    <w:tmpl w:val="B5889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C5F49"/>
    <w:multiLevelType w:val="hybridMultilevel"/>
    <w:tmpl w:val="7BDE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C8299F"/>
    <w:multiLevelType w:val="hybridMultilevel"/>
    <w:tmpl w:val="DCAA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55CC1"/>
    <w:multiLevelType w:val="hybridMultilevel"/>
    <w:tmpl w:val="57C2473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9" w15:restartNumberingAfterBreak="0">
    <w:nsid w:val="78465B1E"/>
    <w:multiLevelType w:val="hybridMultilevel"/>
    <w:tmpl w:val="B370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D3C34"/>
    <w:multiLevelType w:val="hybridMultilevel"/>
    <w:tmpl w:val="A4FC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380277">
    <w:abstractNumId w:val="9"/>
  </w:num>
  <w:num w:numId="2" w16cid:durableId="1253584115">
    <w:abstractNumId w:val="9"/>
    <w:lvlOverride w:ilvl="0">
      <w:startOverride w:val="1"/>
    </w:lvlOverride>
  </w:num>
  <w:num w:numId="3" w16cid:durableId="1354064875">
    <w:abstractNumId w:val="9"/>
    <w:lvlOverride w:ilvl="0">
      <w:startOverride w:val="1"/>
    </w:lvlOverride>
  </w:num>
  <w:num w:numId="4" w16cid:durableId="2126191216">
    <w:abstractNumId w:val="9"/>
    <w:lvlOverride w:ilvl="0">
      <w:startOverride w:val="1"/>
    </w:lvlOverride>
  </w:num>
  <w:num w:numId="5" w16cid:durableId="2093769481">
    <w:abstractNumId w:val="7"/>
  </w:num>
  <w:num w:numId="6" w16cid:durableId="1040205274">
    <w:abstractNumId w:val="6"/>
  </w:num>
  <w:num w:numId="7" w16cid:durableId="673267420">
    <w:abstractNumId w:val="5"/>
  </w:num>
  <w:num w:numId="8" w16cid:durableId="358119912">
    <w:abstractNumId w:val="4"/>
  </w:num>
  <w:num w:numId="9" w16cid:durableId="1897398726">
    <w:abstractNumId w:val="8"/>
  </w:num>
  <w:num w:numId="10" w16cid:durableId="830952366">
    <w:abstractNumId w:val="3"/>
  </w:num>
  <w:num w:numId="11" w16cid:durableId="1586381326">
    <w:abstractNumId w:val="2"/>
  </w:num>
  <w:num w:numId="12" w16cid:durableId="1762144024">
    <w:abstractNumId w:val="1"/>
  </w:num>
  <w:num w:numId="13" w16cid:durableId="190806420">
    <w:abstractNumId w:val="0"/>
  </w:num>
  <w:num w:numId="14" w16cid:durableId="1920289813">
    <w:abstractNumId w:val="13"/>
  </w:num>
  <w:num w:numId="15" w16cid:durableId="149607219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399719820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213937015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19539397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249002715">
    <w:abstractNumId w:val="16"/>
  </w:num>
  <w:num w:numId="20" w16cid:durableId="1819373608">
    <w:abstractNumId w:val="18"/>
  </w:num>
  <w:num w:numId="21" w16cid:durableId="2089963736">
    <w:abstractNumId w:val="12"/>
  </w:num>
  <w:num w:numId="22" w16cid:durableId="638270290">
    <w:abstractNumId w:val="20"/>
  </w:num>
  <w:num w:numId="23" w16cid:durableId="2021734015">
    <w:abstractNumId w:val="17"/>
  </w:num>
  <w:num w:numId="24" w16cid:durableId="961229139">
    <w:abstractNumId w:val="10"/>
  </w:num>
  <w:num w:numId="25" w16cid:durableId="359748404">
    <w:abstractNumId w:val="11"/>
  </w:num>
  <w:num w:numId="26" w16cid:durableId="1390956857">
    <w:abstractNumId w:val="15"/>
  </w:num>
  <w:num w:numId="27" w16cid:durableId="626277290">
    <w:abstractNumId w:val="14"/>
  </w:num>
  <w:num w:numId="28" w16cid:durableId="17670731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BE"/>
    <w:rsid w:val="00003868"/>
    <w:rsid w:val="0000427F"/>
    <w:rsid w:val="000124F9"/>
    <w:rsid w:val="00024C44"/>
    <w:rsid w:val="00031F6A"/>
    <w:rsid w:val="000320AF"/>
    <w:rsid w:val="00036013"/>
    <w:rsid w:val="00041385"/>
    <w:rsid w:val="00053287"/>
    <w:rsid w:val="000563BE"/>
    <w:rsid w:val="00074872"/>
    <w:rsid w:val="0007697F"/>
    <w:rsid w:val="00082736"/>
    <w:rsid w:val="000876D8"/>
    <w:rsid w:val="000A2071"/>
    <w:rsid w:val="000A7EBB"/>
    <w:rsid w:val="000B4B3B"/>
    <w:rsid w:val="000C0DF7"/>
    <w:rsid w:val="000C15E6"/>
    <w:rsid w:val="000C29D9"/>
    <w:rsid w:val="000C61F7"/>
    <w:rsid w:val="000D1215"/>
    <w:rsid w:val="000D1218"/>
    <w:rsid w:val="000D32C1"/>
    <w:rsid w:val="000D5CA4"/>
    <w:rsid w:val="000D6C33"/>
    <w:rsid w:val="000E48B3"/>
    <w:rsid w:val="00107E4F"/>
    <w:rsid w:val="001115C9"/>
    <w:rsid w:val="001117B1"/>
    <w:rsid w:val="001124A2"/>
    <w:rsid w:val="00122251"/>
    <w:rsid w:val="00133D35"/>
    <w:rsid w:val="001373AE"/>
    <w:rsid w:val="00142281"/>
    <w:rsid w:val="001436C9"/>
    <w:rsid w:val="0014745D"/>
    <w:rsid w:val="00152C38"/>
    <w:rsid w:val="001623BB"/>
    <w:rsid w:val="00165263"/>
    <w:rsid w:val="00166ABE"/>
    <w:rsid w:val="00167A20"/>
    <w:rsid w:val="0017384D"/>
    <w:rsid w:val="00174590"/>
    <w:rsid w:val="001970FE"/>
    <w:rsid w:val="001A0DCE"/>
    <w:rsid w:val="001A4A36"/>
    <w:rsid w:val="001B0DD2"/>
    <w:rsid w:val="001B2CE1"/>
    <w:rsid w:val="001C2CCA"/>
    <w:rsid w:val="001C2D08"/>
    <w:rsid w:val="001C557F"/>
    <w:rsid w:val="001D608B"/>
    <w:rsid w:val="001E1D57"/>
    <w:rsid w:val="001E262C"/>
    <w:rsid w:val="001E2663"/>
    <w:rsid w:val="001E68E7"/>
    <w:rsid w:val="001F01E8"/>
    <w:rsid w:val="001F02CE"/>
    <w:rsid w:val="001F0C21"/>
    <w:rsid w:val="001F5100"/>
    <w:rsid w:val="001F619A"/>
    <w:rsid w:val="001F6650"/>
    <w:rsid w:val="00210A6C"/>
    <w:rsid w:val="00212D9D"/>
    <w:rsid w:val="002131DB"/>
    <w:rsid w:val="0022211C"/>
    <w:rsid w:val="0022327E"/>
    <w:rsid w:val="002362AD"/>
    <w:rsid w:val="0024287D"/>
    <w:rsid w:val="00244860"/>
    <w:rsid w:val="0024598E"/>
    <w:rsid w:val="00257DB5"/>
    <w:rsid w:val="002641CE"/>
    <w:rsid w:val="00264DD4"/>
    <w:rsid w:val="00265080"/>
    <w:rsid w:val="0027320B"/>
    <w:rsid w:val="00280D30"/>
    <w:rsid w:val="00292E1D"/>
    <w:rsid w:val="002933AC"/>
    <w:rsid w:val="0029437C"/>
    <w:rsid w:val="0029616C"/>
    <w:rsid w:val="002A09FA"/>
    <w:rsid w:val="002A5A0C"/>
    <w:rsid w:val="002B109F"/>
    <w:rsid w:val="002B1C01"/>
    <w:rsid w:val="002B2C08"/>
    <w:rsid w:val="002B76F1"/>
    <w:rsid w:val="002C0903"/>
    <w:rsid w:val="002C1197"/>
    <w:rsid w:val="002C3AEA"/>
    <w:rsid w:val="002D1F0B"/>
    <w:rsid w:val="002D27F9"/>
    <w:rsid w:val="002D5F31"/>
    <w:rsid w:val="002D645D"/>
    <w:rsid w:val="002D7A5A"/>
    <w:rsid w:val="002E7526"/>
    <w:rsid w:val="00303A07"/>
    <w:rsid w:val="00304FD6"/>
    <w:rsid w:val="003104F8"/>
    <w:rsid w:val="00315E4E"/>
    <w:rsid w:val="00316CC2"/>
    <w:rsid w:val="00326C36"/>
    <w:rsid w:val="00330BF9"/>
    <w:rsid w:val="00331A0D"/>
    <w:rsid w:val="00355E46"/>
    <w:rsid w:val="00363985"/>
    <w:rsid w:val="0036450D"/>
    <w:rsid w:val="003647D3"/>
    <w:rsid w:val="003719B7"/>
    <w:rsid w:val="0037302C"/>
    <w:rsid w:val="00373EB1"/>
    <w:rsid w:val="00374627"/>
    <w:rsid w:val="003772EF"/>
    <w:rsid w:val="00386157"/>
    <w:rsid w:val="003932B6"/>
    <w:rsid w:val="003935F1"/>
    <w:rsid w:val="00394A6D"/>
    <w:rsid w:val="00394BC5"/>
    <w:rsid w:val="00397D1D"/>
    <w:rsid w:val="003A211C"/>
    <w:rsid w:val="003A55AB"/>
    <w:rsid w:val="003A60CE"/>
    <w:rsid w:val="003B1433"/>
    <w:rsid w:val="003B525E"/>
    <w:rsid w:val="003B5DF1"/>
    <w:rsid w:val="003B689B"/>
    <w:rsid w:val="003B789E"/>
    <w:rsid w:val="003C0396"/>
    <w:rsid w:val="003C041C"/>
    <w:rsid w:val="003C1E64"/>
    <w:rsid w:val="003C4B0A"/>
    <w:rsid w:val="003C62FE"/>
    <w:rsid w:val="003D19B5"/>
    <w:rsid w:val="003D2B0D"/>
    <w:rsid w:val="003D4F39"/>
    <w:rsid w:val="003D5604"/>
    <w:rsid w:val="003D6206"/>
    <w:rsid w:val="003E0D59"/>
    <w:rsid w:val="003E3C25"/>
    <w:rsid w:val="003F19B9"/>
    <w:rsid w:val="003F6179"/>
    <w:rsid w:val="00403E6E"/>
    <w:rsid w:val="004042DD"/>
    <w:rsid w:val="00405373"/>
    <w:rsid w:val="00405D22"/>
    <w:rsid w:val="0041000F"/>
    <w:rsid w:val="004101F3"/>
    <w:rsid w:val="00411E43"/>
    <w:rsid w:val="00411F48"/>
    <w:rsid w:val="004175A4"/>
    <w:rsid w:val="00417B7C"/>
    <w:rsid w:val="00427F8B"/>
    <w:rsid w:val="00435029"/>
    <w:rsid w:val="00437221"/>
    <w:rsid w:val="00445A16"/>
    <w:rsid w:val="004466C2"/>
    <w:rsid w:val="004476A1"/>
    <w:rsid w:val="00450AEC"/>
    <w:rsid w:val="00460921"/>
    <w:rsid w:val="00461362"/>
    <w:rsid w:val="00461E90"/>
    <w:rsid w:val="0046272D"/>
    <w:rsid w:val="00467396"/>
    <w:rsid w:val="0047002A"/>
    <w:rsid w:val="00471ACE"/>
    <w:rsid w:val="004844FB"/>
    <w:rsid w:val="0048454D"/>
    <w:rsid w:val="00484EA9"/>
    <w:rsid w:val="00495715"/>
    <w:rsid w:val="004A2DB4"/>
    <w:rsid w:val="004A4BFF"/>
    <w:rsid w:val="004B1DFA"/>
    <w:rsid w:val="004B377E"/>
    <w:rsid w:val="004B7D76"/>
    <w:rsid w:val="004C59ED"/>
    <w:rsid w:val="004D0673"/>
    <w:rsid w:val="004D23D6"/>
    <w:rsid w:val="004D2CAB"/>
    <w:rsid w:val="004D5E26"/>
    <w:rsid w:val="004E02F7"/>
    <w:rsid w:val="004E7CF9"/>
    <w:rsid w:val="004F5245"/>
    <w:rsid w:val="004F66B3"/>
    <w:rsid w:val="00502FF6"/>
    <w:rsid w:val="005046AD"/>
    <w:rsid w:val="00507FD1"/>
    <w:rsid w:val="005114E7"/>
    <w:rsid w:val="00511BAB"/>
    <w:rsid w:val="005210F8"/>
    <w:rsid w:val="00521A3E"/>
    <w:rsid w:val="0052674E"/>
    <w:rsid w:val="00531894"/>
    <w:rsid w:val="005357BB"/>
    <w:rsid w:val="0054684D"/>
    <w:rsid w:val="00552484"/>
    <w:rsid w:val="005562FF"/>
    <w:rsid w:val="00564C16"/>
    <w:rsid w:val="00570589"/>
    <w:rsid w:val="00573E13"/>
    <w:rsid w:val="0057666D"/>
    <w:rsid w:val="00593AD6"/>
    <w:rsid w:val="00594396"/>
    <w:rsid w:val="0059741D"/>
    <w:rsid w:val="005A1E6E"/>
    <w:rsid w:val="005B1FC5"/>
    <w:rsid w:val="005B5793"/>
    <w:rsid w:val="005C113F"/>
    <w:rsid w:val="005D1C44"/>
    <w:rsid w:val="005D4DD1"/>
    <w:rsid w:val="005D6814"/>
    <w:rsid w:val="005E040D"/>
    <w:rsid w:val="005E339F"/>
    <w:rsid w:val="005E5E55"/>
    <w:rsid w:val="005F1A52"/>
    <w:rsid w:val="006032EF"/>
    <w:rsid w:val="00610A12"/>
    <w:rsid w:val="00610A8A"/>
    <w:rsid w:val="00616068"/>
    <w:rsid w:val="0061661C"/>
    <w:rsid w:val="00616EE1"/>
    <w:rsid w:val="00632988"/>
    <w:rsid w:val="00636512"/>
    <w:rsid w:val="00637631"/>
    <w:rsid w:val="00641AC1"/>
    <w:rsid w:val="006468B6"/>
    <w:rsid w:val="00655AC4"/>
    <w:rsid w:val="006565E9"/>
    <w:rsid w:val="00657BDB"/>
    <w:rsid w:val="0066353A"/>
    <w:rsid w:val="00663905"/>
    <w:rsid w:val="00663DC6"/>
    <w:rsid w:val="00670630"/>
    <w:rsid w:val="00676FBC"/>
    <w:rsid w:val="006815E8"/>
    <w:rsid w:val="00684222"/>
    <w:rsid w:val="00684963"/>
    <w:rsid w:val="006874D9"/>
    <w:rsid w:val="0069027C"/>
    <w:rsid w:val="006937E3"/>
    <w:rsid w:val="00694179"/>
    <w:rsid w:val="00695C34"/>
    <w:rsid w:val="006A05C8"/>
    <w:rsid w:val="006A13C4"/>
    <w:rsid w:val="006A39D4"/>
    <w:rsid w:val="006C056F"/>
    <w:rsid w:val="006C3166"/>
    <w:rsid w:val="006C3740"/>
    <w:rsid w:val="006C640A"/>
    <w:rsid w:val="006D36D1"/>
    <w:rsid w:val="006D39C5"/>
    <w:rsid w:val="006D7DC4"/>
    <w:rsid w:val="006E0118"/>
    <w:rsid w:val="006E401C"/>
    <w:rsid w:val="006E575C"/>
    <w:rsid w:val="006E728D"/>
    <w:rsid w:val="006F1AA9"/>
    <w:rsid w:val="007012B8"/>
    <w:rsid w:val="00702C21"/>
    <w:rsid w:val="00710A44"/>
    <w:rsid w:val="00726D8F"/>
    <w:rsid w:val="00731C27"/>
    <w:rsid w:val="00735855"/>
    <w:rsid w:val="00741328"/>
    <w:rsid w:val="00745EE7"/>
    <w:rsid w:val="00752893"/>
    <w:rsid w:val="00757C88"/>
    <w:rsid w:val="00764656"/>
    <w:rsid w:val="00770726"/>
    <w:rsid w:val="00770D62"/>
    <w:rsid w:val="0077621B"/>
    <w:rsid w:val="007836B2"/>
    <w:rsid w:val="00787880"/>
    <w:rsid w:val="00790055"/>
    <w:rsid w:val="007902A9"/>
    <w:rsid w:val="007963CE"/>
    <w:rsid w:val="007B4CA6"/>
    <w:rsid w:val="007B730B"/>
    <w:rsid w:val="007B7D65"/>
    <w:rsid w:val="007C016B"/>
    <w:rsid w:val="007C3125"/>
    <w:rsid w:val="007C4238"/>
    <w:rsid w:val="007C79AE"/>
    <w:rsid w:val="007C7B86"/>
    <w:rsid w:val="007D00B3"/>
    <w:rsid w:val="007D2317"/>
    <w:rsid w:val="007D38D7"/>
    <w:rsid w:val="007D503E"/>
    <w:rsid w:val="007F1128"/>
    <w:rsid w:val="007F2CD8"/>
    <w:rsid w:val="007F3370"/>
    <w:rsid w:val="007F3B8A"/>
    <w:rsid w:val="007F3EAF"/>
    <w:rsid w:val="007F711A"/>
    <w:rsid w:val="00803765"/>
    <w:rsid w:val="00816288"/>
    <w:rsid w:val="00816AFD"/>
    <w:rsid w:val="00821689"/>
    <w:rsid w:val="00822AFD"/>
    <w:rsid w:val="0083679D"/>
    <w:rsid w:val="00843183"/>
    <w:rsid w:val="00852A07"/>
    <w:rsid w:val="008565C5"/>
    <w:rsid w:val="00863844"/>
    <w:rsid w:val="0086787E"/>
    <w:rsid w:val="00867CA5"/>
    <w:rsid w:val="008812E1"/>
    <w:rsid w:val="008818E9"/>
    <w:rsid w:val="008916B6"/>
    <w:rsid w:val="008973B1"/>
    <w:rsid w:val="00897989"/>
    <w:rsid w:val="008A1CAC"/>
    <w:rsid w:val="008A4668"/>
    <w:rsid w:val="008B0D85"/>
    <w:rsid w:val="008B3F9D"/>
    <w:rsid w:val="008B642D"/>
    <w:rsid w:val="008C3046"/>
    <w:rsid w:val="008C425C"/>
    <w:rsid w:val="008D74D2"/>
    <w:rsid w:val="008E10EB"/>
    <w:rsid w:val="008E25BC"/>
    <w:rsid w:val="008E283C"/>
    <w:rsid w:val="00902348"/>
    <w:rsid w:val="009026F7"/>
    <w:rsid w:val="0090299D"/>
    <w:rsid w:val="00903FC4"/>
    <w:rsid w:val="0090405D"/>
    <w:rsid w:val="0091185E"/>
    <w:rsid w:val="0091353F"/>
    <w:rsid w:val="00913AFB"/>
    <w:rsid w:val="00922327"/>
    <w:rsid w:val="009249E7"/>
    <w:rsid w:val="00924D71"/>
    <w:rsid w:val="0092541F"/>
    <w:rsid w:val="0095117B"/>
    <w:rsid w:val="00955B0E"/>
    <w:rsid w:val="0095756D"/>
    <w:rsid w:val="0096277A"/>
    <w:rsid w:val="00972F3E"/>
    <w:rsid w:val="009738D6"/>
    <w:rsid w:val="009763C8"/>
    <w:rsid w:val="00976905"/>
    <w:rsid w:val="009773D7"/>
    <w:rsid w:val="00977433"/>
    <w:rsid w:val="009801C4"/>
    <w:rsid w:val="00980B48"/>
    <w:rsid w:val="00985DC3"/>
    <w:rsid w:val="009922B2"/>
    <w:rsid w:val="009975F9"/>
    <w:rsid w:val="009A3F86"/>
    <w:rsid w:val="009A5F49"/>
    <w:rsid w:val="009B54F9"/>
    <w:rsid w:val="009C4324"/>
    <w:rsid w:val="009C457F"/>
    <w:rsid w:val="009C7BCB"/>
    <w:rsid w:val="009E5322"/>
    <w:rsid w:val="009F1896"/>
    <w:rsid w:val="009F2448"/>
    <w:rsid w:val="00A008CB"/>
    <w:rsid w:val="00A07615"/>
    <w:rsid w:val="00A12213"/>
    <w:rsid w:val="00A22D3D"/>
    <w:rsid w:val="00A24E3D"/>
    <w:rsid w:val="00A254AB"/>
    <w:rsid w:val="00A302A7"/>
    <w:rsid w:val="00A42A4D"/>
    <w:rsid w:val="00A457EB"/>
    <w:rsid w:val="00A463AD"/>
    <w:rsid w:val="00A479E4"/>
    <w:rsid w:val="00A6653A"/>
    <w:rsid w:val="00A66A55"/>
    <w:rsid w:val="00A73059"/>
    <w:rsid w:val="00A8131A"/>
    <w:rsid w:val="00A81D78"/>
    <w:rsid w:val="00A86ED9"/>
    <w:rsid w:val="00A92B0B"/>
    <w:rsid w:val="00AA0665"/>
    <w:rsid w:val="00AA08AC"/>
    <w:rsid w:val="00AA2BFD"/>
    <w:rsid w:val="00AA4B50"/>
    <w:rsid w:val="00AA5F10"/>
    <w:rsid w:val="00AA6AB4"/>
    <w:rsid w:val="00AB1C32"/>
    <w:rsid w:val="00AB6463"/>
    <w:rsid w:val="00AC0703"/>
    <w:rsid w:val="00AC0A2F"/>
    <w:rsid w:val="00AC1529"/>
    <w:rsid w:val="00AD009A"/>
    <w:rsid w:val="00AD30E7"/>
    <w:rsid w:val="00AD7396"/>
    <w:rsid w:val="00AD7BFE"/>
    <w:rsid w:val="00AE020C"/>
    <w:rsid w:val="00AF1217"/>
    <w:rsid w:val="00AF1B76"/>
    <w:rsid w:val="00AF3B5C"/>
    <w:rsid w:val="00AF4FB7"/>
    <w:rsid w:val="00AF6072"/>
    <w:rsid w:val="00AF6715"/>
    <w:rsid w:val="00AF6DA6"/>
    <w:rsid w:val="00B05F0C"/>
    <w:rsid w:val="00B16692"/>
    <w:rsid w:val="00B20292"/>
    <w:rsid w:val="00B211E1"/>
    <w:rsid w:val="00B3131D"/>
    <w:rsid w:val="00B3290F"/>
    <w:rsid w:val="00B340C3"/>
    <w:rsid w:val="00B36006"/>
    <w:rsid w:val="00B43593"/>
    <w:rsid w:val="00B4431E"/>
    <w:rsid w:val="00B471A7"/>
    <w:rsid w:val="00B552B1"/>
    <w:rsid w:val="00B57797"/>
    <w:rsid w:val="00B610D8"/>
    <w:rsid w:val="00B62F35"/>
    <w:rsid w:val="00B65B34"/>
    <w:rsid w:val="00B668FF"/>
    <w:rsid w:val="00B670F4"/>
    <w:rsid w:val="00B72580"/>
    <w:rsid w:val="00B74DC2"/>
    <w:rsid w:val="00B769EE"/>
    <w:rsid w:val="00B80B57"/>
    <w:rsid w:val="00B85535"/>
    <w:rsid w:val="00B863BB"/>
    <w:rsid w:val="00B86FBA"/>
    <w:rsid w:val="00B903D9"/>
    <w:rsid w:val="00B94BD2"/>
    <w:rsid w:val="00BA4EEE"/>
    <w:rsid w:val="00BB2000"/>
    <w:rsid w:val="00BB2DC3"/>
    <w:rsid w:val="00BB2E2D"/>
    <w:rsid w:val="00BB2E80"/>
    <w:rsid w:val="00BB7383"/>
    <w:rsid w:val="00BB7DE2"/>
    <w:rsid w:val="00BC0A86"/>
    <w:rsid w:val="00BD0820"/>
    <w:rsid w:val="00BD32EF"/>
    <w:rsid w:val="00BD6E9B"/>
    <w:rsid w:val="00BE2B72"/>
    <w:rsid w:val="00BE2DB6"/>
    <w:rsid w:val="00BE662C"/>
    <w:rsid w:val="00C114F8"/>
    <w:rsid w:val="00C115A0"/>
    <w:rsid w:val="00C15608"/>
    <w:rsid w:val="00C215C6"/>
    <w:rsid w:val="00C2726D"/>
    <w:rsid w:val="00C3245B"/>
    <w:rsid w:val="00C32986"/>
    <w:rsid w:val="00C37CC2"/>
    <w:rsid w:val="00C4584A"/>
    <w:rsid w:val="00C47CBB"/>
    <w:rsid w:val="00C51873"/>
    <w:rsid w:val="00C5479D"/>
    <w:rsid w:val="00C57E43"/>
    <w:rsid w:val="00C72B59"/>
    <w:rsid w:val="00C735DF"/>
    <w:rsid w:val="00C74397"/>
    <w:rsid w:val="00C74C38"/>
    <w:rsid w:val="00C74FE0"/>
    <w:rsid w:val="00C85238"/>
    <w:rsid w:val="00C87546"/>
    <w:rsid w:val="00C90F2D"/>
    <w:rsid w:val="00C93F6A"/>
    <w:rsid w:val="00C94037"/>
    <w:rsid w:val="00C965E6"/>
    <w:rsid w:val="00CA1BB9"/>
    <w:rsid w:val="00CA2F89"/>
    <w:rsid w:val="00CA56C6"/>
    <w:rsid w:val="00CA5EFF"/>
    <w:rsid w:val="00CB006B"/>
    <w:rsid w:val="00CB5502"/>
    <w:rsid w:val="00CB6603"/>
    <w:rsid w:val="00CC1975"/>
    <w:rsid w:val="00CC6B74"/>
    <w:rsid w:val="00CC7330"/>
    <w:rsid w:val="00CC75DB"/>
    <w:rsid w:val="00CD0054"/>
    <w:rsid w:val="00CE1DC9"/>
    <w:rsid w:val="00CE33B5"/>
    <w:rsid w:val="00CF08B5"/>
    <w:rsid w:val="00CF2B52"/>
    <w:rsid w:val="00D219D9"/>
    <w:rsid w:val="00D27A83"/>
    <w:rsid w:val="00D27FE9"/>
    <w:rsid w:val="00D302A3"/>
    <w:rsid w:val="00D32F1F"/>
    <w:rsid w:val="00D33143"/>
    <w:rsid w:val="00D35280"/>
    <w:rsid w:val="00D419C2"/>
    <w:rsid w:val="00D46E70"/>
    <w:rsid w:val="00D4736E"/>
    <w:rsid w:val="00D55EEF"/>
    <w:rsid w:val="00D56207"/>
    <w:rsid w:val="00D5674A"/>
    <w:rsid w:val="00D645B0"/>
    <w:rsid w:val="00D653AA"/>
    <w:rsid w:val="00D70D0C"/>
    <w:rsid w:val="00D7239D"/>
    <w:rsid w:val="00D72875"/>
    <w:rsid w:val="00D73E11"/>
    <w:rsid w:val="00D73E5F"/>
    <w:rsid w:val="00D765AF"/>
    <w:rsid w:val="00D914B0"/>
    <w:rsid w:val="00D94BDE"/>
    <w:rsid w:val="00D9639B"/>
    <w:rsid w:val="00DA24CB"/>
    <w:rsid w:val="00DA2992"/>
    <w:rsid w:val="00DA35DE"/>
    <w:rsid w:val="00DA4798"/>
    <w:rsid w:val="00DB0576"/>
    <w:rsid w:val="00DB6369"/>
    <w:rsid w:val="00DB6E47"/>
    <w:rsid w:val="00DC077C"/>
    <w:rsid w:val="00DC127F"/>
    <w:rsid w:val="00DC43D0"/>
    <w:rsid w:val="00DC605D"/>
    <w:rsid w:val="00DD036F"/>
    <w:rsid w:val="00DD2103"/>
    <w:rsid w:val="00DD2EAD"/>
    <w:rsid w:val="00DD405B"/>
    <w:rsid w:val="00DD4208"/>
    <w:rsid w:val="00DD4A35"/>
    <w:rsid w:val="00DD4D8D"/>
    <w:rsid w:val="00DD6460"/>
    <w:rsid w:val="00DE0D0B"/>
    <w:rsid w:val="00DE44D2"/>
    <w:rsid w:val="00DE6D06"/>
    <w:rsid w:val="00DE6F41"/>
    <w:rsid w:val="00DF3CC5"/>
    <w:rsid w:val="00E015EC"/>
    <w:rsid w:val="00E0178C"/>
    <w:rsid w:val="00E028F7"/>
    <w:rsid w:val="00E049CA"/>
    <w:rsid w:val="00E06E8F"/>
    <w:rsid w:val="00E1115F"/>
    <w:rsid w:val="00E13A44"/>
    <w:rsid w:val="00E20214"/>
    <w:rsid w:val="00E21C93"/>
    <w:rsid w:val="00E25AEB"/>
    <w:rsid w:val="00E42AC1"/>
    <w:rsid w:val="00E559F7"/>
    <w:rsid w:val="00E561EB"/>
    <w:rsid w:val="00E6030E"/>
    <w:rsid w:val="00E61C9D"/>
    <w:rsid w:val="00E625B5"/>
    <w:rsid w:val="00E638A2"/>
    <w:rsid w:val="00E657FC"/>
    <w:rsid w:val="00E71554"/>
    <w:rsid w:val="00E80E4F"/>
    <w:rsid w:val="00E84697"/>
    <w:rsid w:val="00EA1665"/>
    <w:rsid w:val="00EA274F"/>
    <w:rsid w:val="00EA2B92"/>
    <w:rsid w:val="00EB1167"/>
    <w:rsid w:val="00EC024A"/>
    <w:rsid w:val="00EC03F5"/>
    <w:rsid w:val="00ED55FF"/>
    <w:rsid w:val="00EE0453"/>
    <w:rsid w:val="00EE1F27"/>
    <w:rsid w:val="00EE3802"/>
    <w:rsid w:val="00EE736D"/>
    <w:rsid w:val="00F04889"/>
    <w:rsid w:val="00F169C5"/>
    <w:rsid w:val="00F16DE6"/>
    <w:rsid w:val="00F20AE1"/>
    <w:rsid w:val="00F22DEF"/>
    <w:rsid w:val="00F2795D"/>
    <w:rsid w:val="00F307AD"/>
    <w:rsid w:val="00F402C3"/>
    <w:rsid w:val="00F4277D"/>
    <w:rsid w:val="00F4388D"/>
    <w:rsid w:val="00F44D9E"/>
    <w:rsid w:val="00F45B66"/>
    <w:rsid w:val="00F46BB5"/>
    <w:rsid w:val="00F50887"/>
    <w:rsid w:val="00F54D0B"/>
    <w:rsid w:val="00F56A9C"/>
    <w:rsid w:val="00F577E2"/>
    <w:rsid w:val="00F625C3"/>
    <w:rsid w:val="00F84EE7"/>
    <w:rsid w:val="00F90BE1"/>
    <w:rsid w:val="00F91A46"/>
    <w:rsid w:val="00F92830"/>
    <w:rsid w:val="00F95EA1"/>
    <w:rsid w:val="00FA5FE3"/>
    <w:rsid w:val="00FC145F"/>
    <w:rsid w:val="00FC1A86"/>
    <w:rsid w:val="00FD1C31"/>
    <w:rsid w:val="00FD1F65"/>
    <w:rsid w:val="00FD29DA"/>
    <w:rsid w:val="00FE3451"/>
    <w:rsid w:val="00FE66B6"/>
    <w:rsid w:val="00FF0C4E"/>
    <w:rsid w:val="03840B78"/>
    <w:rsid w:val="0843F3B9"/>
    <w:rsid w:val="0C89AA66"/>
    <w:rsid w:val="1560DA64"/>
    <w:rsid w:val="16CFCE2C"/>
    <w:rsid w:val="17B9731B"/>
    <w:rsid w:val="1AFB0B38"/>
    <w:rsid w:val="1B27DA80"/>
    <w:rsid w:val="1C064C42"/>
    <w:rsid w:val="1DF197B7"/>
    <w:rsid w:val="2334BE71"/>
    <w:rsid w:val="25001D49"/>
    <w:rsid w:val="2A52D89B"/>
    <w:rsid w:val="30ACB3E6"/>
    <w:rsid w:val="372B58AD"/>
    <w:rsid w:val="38CF1B50"/>
    <w:rsid w:val="39A25FD8"/>
    <w:rsid w:val="3AB4EBBD"/>
    <w:rsid w:val="3ABB6BE6"/>
    <w:rsid w:val="3B48023B"/>
    <w:rsid w:val="41605B72"/>
    <w:rsid w:val="45BBF82A"/>
    <w:rsid w:val="4AAD052C"/>
    <w:rsid w:val="4E71361C"/>
    <w:rsid w:val="5314E3A3"/>
    <w:rsid w:val="53FEC9ED"/>
    <w:rsid w:val="57BAB7BB"/>
    <w:rsid w:val="5DC91325"/>
    <w:rsid w:val="6162D495"/>
    <w:rsid w:val="629DADA3"/>
    <w:rsid w:val="65CFEC5B"/>
    <w:rsid w:val="6A834D81"/>
    <w:rsid w:val="6FDE8C74"/>
    <w:rsid w:val="7A9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218E"/>
  <w15:chartTrackingRefBased/>
  <w15:docId w15:val="{8E85387D-0829-48CD-AF32-66AABA71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CE1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nb\Downloads\tf029191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5DC61F687C41B9A6FD239FE6957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64F85-3682-4187-820A-B64509D6DBE7}"/>
      </w:docPartPr>
      <w:docPartBody>
        <w:p w:rsidR="00315E4E" w:rsidRDefault="00315E4E" w:rsidP="00315E4E">
          <w:pPr>
            <w:pStyle w:val="035DC61F687C41B9A6FD239FE69574E1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21"/>
    <w:rsid w:val="00003868"/>
    <w:rsid w:val="00061094"/>
    <w:rsid w:val="000A7FB0"/>
    <w:rsid w:val="00101971"/>
    <w:rsid w:val="001115C9"/>
    <w:rsid w:val="00197E51"/>
    <w:rsid w:val="001E1D57"/>
    <w:rsid w:val="001F01E8"/>
    <w:rsid w:val="002048B6"/>
    <w:rsid w:val="002462E0"/>
    <w:rsid w:val="0029437C"/>
    <w:rsid w:val="002F7DAA"/>
    <w:rsid w:val="00315E4E"/>
    <w:rsid w:val="003614D3"/>
    <w:rsid w:val="003839D3"/>
    <w:rsid w:val="00383F80"/>
    <w:rsid w:val="003935F1"/>
    <w:rsid w:val="003A211C"/>
    <w:rsid w:val="003B5DF1"/>
    <w:rsid w:val="003D2B0D"/>
    <w:rsid w:val="003D368F"/>
    <w:rsid w:val="00405D22"/>
    <w:rsid w:val="00443209"/>
    <w:rsid w:val="004A2DB4"/>
    <w:rsid w:val="004E02F7"/>
    <w:rsid w:val="004F65B7"/>
    <w:rsid w:val="005046AD"/>
    <w:rsid w:val="0051078D"/>
    <w:rsid w:val="00540A94"/>
    <w:rsid w:val="00551CEC"/>
    <w:rsid w:val="00580A13"/>
    <w:rsid w:val="005D1C44"/>
    <w:rsid w:val="00602234"/>
    <w:rsid w:val="00610A8A"/>
    <w:rsid w:val="00641AC1"/>
    <w:rsid w:val="00663A9A"/>
    <w:rsid w:val="0071370A"/>
    <w:rsid w:val="00721BC7"/>
    <w:rsid w:val="00736099"/>
    <w:rsid w:val="00745EE7"/>
    <w:rsid w:val="007909C0"/>
    <w:rsid w:val="007A42B0"/>
    <w:rsid w:val="007E2C54"/>
    <w:rsid w:val="007F3430"/>
    <w:rsid w:val="00822AFD"/>
    <w:rsid w:val="008565C5"/>
    <w:rsid w:val="0091353F"/>
    <w:rsid w:val="009C78B5"/>
    <w:rsid w:val="009E62A0"/>
    <w:rsid w:val="00A07615"/>
    <w:rsid w:val="00A457EB"/>
    <w:rsid w:val="00AA0665"/>
    <w:rsid w:val="00AA4BA0"/>
    <w:rsid w:val="00AD30E7"/>
    <w:rsid w:val="00AF1B76"/>
    <w:rsid w:val="00AF799D"/>
    <w:rsid w:val="00B06EC4"/>
    <w:rsid w:val="00B471A7"/>
    <w:rsid w:val="00BB5362"/>
    <w:rsid w:val="00BE662C"/>
    <w:rsid w:val="00C90F2D"/>
    <w:rsid w:val="00CE1DFE"/>
    <w:rsid w:val="00CF2B52"/>
    <w:rsid w:val="00D20940"/>
    <w:rsid w:val="00D357F4"/>
    <w:rsid w:val="00D43F5C"/>
    <w:rsid w:val="00DA0395"/>
    <w:rsid w:val="00DC077C"/>
    <w:rsid w:val="00E1115F"/>
    <w:rsid w:val="00E37EDA"/>
    <w:rsid w:val="00E90F2E"/>
    <w:rsid w:val="00EA274F"/>
    <w:rsid w:val="00EA5A4A"/>
    <w:rsid w:val="00EB7E21"/>
    <w:rsid w:val="00EC5951"/>
    <w:rsid w:val="00EC7864"/>
    <w:rsid w:val="00F25FC6"/>
    <w:rsid w:val="00F33C1A"/>
    <w:rsid w:val="00F44D9E"/>
    <w:rsid w:val="00F577E2"/>
    <w:rsid w:val="00F614B8"/>
    <w:rsid w:val="00FC6862"/>
    <w:rsid w:val="00FD49A1"/>
    <w:rsid w:val="00FE088F"/>
    <w:rsid w:val="00FF60D1"/>
    <w:rsid w:val="00FF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5DC61F687C41B9A6FD239FE69574E1">
    <w:name w:val="035DC61F687C41B9A6FD239FE69574E1"/>
    <w:rsid w:val="00315E4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f6d03f-8c7d-4502-bc28-df216f6d46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16AB3A7194D42B62F90D943810B2F" ma:contentTypeVersion="9" ma:contentTypeDescription="Create a new document." ma:contentTypeScope="" ma:versionID="2a836d99d23b2a0ec7fabea777db2759">
  <xsd:schema xmlns:xsd="http://www.w3.org/2001/XMLSchema" xmlns:xs="http://www.w3.org/2001/XMLSchema" xmlns:p="http://schemas.microsoft.com/office/2006/metadata/properties" xmlns:ns3="07f6d03f-8c7d-4502-bc28-df216f6d469b" xmlns:ns4="6f115d48-ec60-4c4d-b6d6-15332c5d3bad" targetNamespace="http://schemas.microsoft.com/office/2006/metadata/properties" ma:root="true" ma:fieldsID="994ea8bbbebb9a22028ac7ac4ab112a7" ns3:_="" ns4:_="">
    <xsd:import namespace="07f6d03f-8c7d-4502-bc28-df216f6d469b"/>
    <xsd:import namespace="6f115d48-ec60-4c4d-b6d6-15332c5d3b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6d03f-8c7d-4502-bc28-df216f6d4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15d48-ec60-4c4d-b6d6-15332c5d3ba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62577C-9897-4F18-809C-C20300DD8E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233270-B626-40AA-94DB-128665C2F0A7}">
  <ds:schemaRefs>
    <ds:schemaRef ds:uri="http://schemas.microsoft.com/office/2006/metadata/properties"/>
    <ds:schemaRef ds:uri="http://schemas.microsoft.com/office/infopath/2007/PartnerControls"/>
    <ds:schemaRef ds:uri="07f6d03f-8c7d-4502-bc28-df216f6d469b"/>
  </ds:schemaRefs>
</ds:datastoreItem>
</file>

<file path=customXml/itemProps3.xml><?xml version="1.0" encoding="utf-8"?>
<ds:datastoreItem xmlns:ds="http://schemas.openxmlformats.org/officeDocument/2006/customXml" ds:itemID="{EC371BE5-9288-4C9E-A1F4-5BBDD3B91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6d03f-8c7d-4502-bc28-df216f6d469b"/>
    <ds:schemaRef ds:uri="6f115d48-ec60-4c4d-b6d6-15332c5d3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tf02919188_win32</Template>
  <TotalTime>1434</TotalTime>
  <Pages>2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mann</dc:creator>
  <cp:keywords/>
  <dc:description>Isabella Mann</dc:description>
  <cp:lastModifiedBy>Mann, Isabella</cp:lastModifiedBy>
  <cp:revision>27</cp:revision>
  <cp:lastPrinted>2026-04-14T21:23:00Z</cp:lastPrinted>
  <dcterms:created xsi:type="dcterms:W3CDTF">2026-04-04T04:53:00Z</dcterms:created>
  <dcterms:modified xsi:type="dcterms:W3CDTF">2026-05-11T23:37:00Z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0x0101006C916AB3A7194D42B62F90D943810B2F</vt:lpwstr>
  </property>
</Properties>
</file>