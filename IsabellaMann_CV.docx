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3067" w14:textId="5EE8DEAD" w:rsidR="00107E4F" w:rsidRPr="00F65F90" w:rsidRDefault="00000000" w:rsidP="00A42A4D">
      <w:pPr>
        <w:pStyle w:val="Title"/>
        <w:pBdr>
          <w:bottom w:val="single" w:sz="12" w:space="0" w:color="141414" w:themeColor="accent1"/>
        </w:pBdr>
        <w:rPr>
          <w:color w:val="5F5F5F" w:themeColor="hyperlink"/>
          <w:sz w:val="20"/>
          <w:szCs w:val="20"/>
          <w:u w:val="single"/>
          <w:lang w:val="es-ES"/>
        </w:rPr>
      </w:pPr>
      <w:sdt>
        <w:sdtPr>
          <w:rPr>
            <w:color w:val="auto"/>
            <w:sz w:val="40"/>
            <w:szCs w:val="40"/>
            <w:lang w:val="es-ES"/>
          </w:rPr>
          <w:alias w:val="Enter your name:"/>
          <w:tag w:val=""/>
          <w:id w:val="-1389335317"/>
          <w:placeholder>
            <w:docPart w:val="035DC61F687C41B9A6FD239FE69574E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F65F90" w:rsidRPr="00F65F90">
            <w:rPr>
              <w:color w:val="auto"/>
              <w:sz w:val="40"/>
              <w:szCs w:val="40"/>
              <w:lang w:val="es-ES"/>
            </w:rPr>
            <w:t>Isabella Mann</w:t>
          </w:r>
        </w:sdtContent>
      </w:sdt>
      <w:r w:rsidR="00F65F90" w:rsidRPr="00F65F90">
        <w:rPr>
          <w:color w:val="auto"/>
          <w:sz w:val="40"/>
          <w:szCs w:val="40"/>
          <w:lang w:val="es-ES"/>
        </w:rPr>
        <w:t xml:space="preserve"> </w:t>
      </w:r>
      <w:r w:rsidR="00F65F90">
        <w:rPr>
          <w:color w:val="auto"/>
          <w:sz w:val="40"/>
          <w:szCs w:val="40"/>
          <w:lang w:val="es-ES"/>
        </w:rPr>
        <w:t xml:space="preserve"> </w:t>
      </w:r>
      <w:r w:rsidR="00F65F90">
        <w:rPr>
          <w:color w:val="auto"/>
          <w:sz w:val="40"/>
          <w:szCs w:val="40"/>
          <w:lang w:val="es-ES"/>
        </w:rPr>
        <w:tab/>
      </w:r>
      <w:r w:rsidR="00F65F90">
        <w:rPr>
          <w:color w:val="auto"/>
          <w:sz w:val="40"/>
          <w:szCs w:val="40"/>
          <w:lang w:val="es-ES"/>
        </w:rPr>
        <w:tab/>
      </w:r>
      <w:r w:rsidR="00F65F90">
        <w:rPr>
          <w:color w:val="auto"/>
          <w:sz w:val="40"/>
          <w:szCs w:val="40"/>
          <w:lang w:val="es-ES"/>
        </w:rPr>
        <w:tab/>
      </w:r>
      <w:r w:rsidR="00F65F90">
        <w:rPr>
          <w:color w:val="auto"/>
          <w:sz w:val="40"/>
          <w:szCs w:val="40"/>
          <w:lang w:val="es-ES"/>
        </w:rPr>
        <w:tab/>
      </w:r>
      <w:r w:rsidR="00F65F90">
        <w:rPr>
          <w:color w:val="auto"/>
          <w:sz w:val="40"/>
          <w:szCs w:val="40"/>
          <w:lang w:val="es-ES"/>
        </w:rPr>
        <w:tab/>
      </w:r>
      <w:proofErr w:type="gramStart"/>
      <w:r w:rsidR="00F65F90">
        <w:rPr>
          <w:color w:val="auto"/>
          <w:sz w:val="40"/>
          <w:szCs w:val="40"/>
          <w:lang w:val="es-ES"/>
        </w:rPr>
        <w:tab/>
        <w:t xml:space="preserve">  </w:t>
      </w:r>
      <w:r w:rsidR="00C94037" w:rsidRPr="00F65F90">
        <w:rPr>
          <w:noProof/>
          <w:color w:val="auto"/>
          <w:sz w:val="20"/>
          <w:szCs w:val="20"/>
          <w:lang w:val="es-ES"/>
        </w:rPr>
        <w:t>mannbella30@gmail.com</w:t>
      </w:r>
      <w:proofErr w:type="gramEnd"/>
      <w:r w:rsidR="00C94037" w:rsidRPr="00F65F90">
        <w:rPr>
          <w:noProof/>
          <w:color w:val="auto"/>
          <w:sz w:val="20"/>
          <w:szCs w:val="20"/>
          <w:lang w:val="es-ES"/>
        </w:rPr>
        <w:t xml:space="preserve"> | 503-330-7788</w:t>
      </w:r>
    </w:p>
    <w:p w14:paraId="3D05EAD8" w14:textId="7FA93CF6" w:rsidR="000667B6" w:rsidRDefault="000667B6" w:rsidP="00A42A4D">
      <w:pPr>
        <w:spacing w:after="0"/>
        <w:rPr>
          <w:color w:val="auto"/>
          <w:sz w:val="20"/>
          <w:szCs w:val="20"/>
        </w:rPr>
      </w:pPr>
      <w:r>
        <w:rPr>
          <w:b/>
          <w:bCs/>
          <w:color w:val="auto"/>
          <w:sz w:val="24"/>
          <w:szCs w:val="24"/>
        </w:rPr>
        <w:t>Academic &amp; Research Profile</w:t>
      </w:r>
    </w:p>
    <w:p w14:paraId="01DD3A16" w14:textId="2E2E3076" w:rsidR="00AC1529" w:rsidRDefault="00DD4A35" w:rsidP="00A42A4D">
      <w:p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Computer Science researcher and developer with specialized experience at NASA and Oregon State University labs. Adept at cross-disciplinary collaboration, conducting real-world experimental </w:t>
      </w:r>
      <w:r w:rsidR="00C15608">
        <w:rPr>
          <w:color w:val="auto"/>
          <w:sz w:val="20"/>
          <w:szCs w:val="20"/>
        </w:rPr>
        <w:t>trials</w:t>
      </w:r>
      <w:r>
        <w:rPr>
          <w:color w:val="auto"/>
          <w:sz w:val="20"/>
          <w:szCs w:val="20"/>
        </w:rPr>
        <w:t>, and engineering tools that accelerate scientific data visualization. Seeking a technical role within the public sector or national laboratories to support mission-critical research.</w:t>
      </w:r>
    </w:p>
    <w:p w14:paraId="37C7CF6C" w14:textId="77777777" w:rsidR="00A42A4D" w:rsidRDefault="00A42A4D" w:rsidP="00A42A4D">
      <w:pPr>
        <w:spacing w:after="0"/>
        <w:rPr>
          <w:color w:val="auto"/>
          <w:sz w:val="20"/>
          <w:szCs w:val="20"/>
        </w:rPr>
      </w:pPr>
    </w:p>
    <w:p w14:paraId="78C564E3" w14:textId="77777777" w:rsidR="006565E9" w:rsidRPr="00107E4F" w:rsidRDefault="006565E9" w:rsidP="006565E9">
      <w:pPr>
        <w:spacing w:after="0"/>
        <w:rPr>
          <w:b/>
          <w:bCs/>
          <w:color w:val="auto"/>
          <w:sz w:val="24"/>
          <w:szCs w:val="24"/>
        </w:rPr>
      </w:pPr>
      <w:r w:rsidRPr="00107E4F">
        <w:rPr>
          <w:b/>
          <w:bCs/>
          <w:color w:val="auto"/>
          <w:sz w:val="24"/>
          <w:szCs w:val="24"/>
        </w:rPr>
        <w:t>Education</w:t>
      </w:r>
    </w:p>
    <w:p w14:paraId="47BC5CDD" w14:textId="77777777" w:rsidR="006565E9" w:rsidRDefault="006565E9" w:rsidP="006565E9">
      <w:pPr>
        <w:spacing w:after="0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Oregon State University </w:t>
      </w:r>
      <w:r w:rsidRPr="004F5245">
        <w:rPr>
          <w:b/>
          <w:bCs/>
          <w:color w:val="auto"/>
          <w:sz w:val="20"/>
          <w:szCs w:val="20"/>
        </w:rPr>
        <w:t>—</w:t>
      </w:r>
      <w:r>
        <w:rPr>
          <w:b/>
          <w:bCs/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Bachelor of Science in Computer Science (Data Science Focus)</w:t>
      </w:r>
    </w:p>
    <w:p w14:paraId="204362A1" w14:textId="77777777" w:rsidR="006565E9" w:rsidRDefault="006565E9" w:rsidP="006565E9">
      <w:pPr>
        <w:spacing w:after="0"/>
        <w:jc w:val="both"/>
        <w:rPr>
          <w:noProof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Expected Graduation: June 2026 | GPA: 3.05</w:t>
      </w:r>
    </w:p>
    <w:p w14:paraId="410262B8" w14:textId="77777777" w:rsidR="00C3245B" w:rsidRDefault="00C3245B" w:rsidP="00AC1529">
      <w:pPr>
        <w:spacing w:after="0"/>
        <w:jc w:val="both"/>
        <w:rPr>
          <w:noProof/>
          <w:color w:val="auto"/>
          <w:sz w:val="20"/>
          <w:szCs w:val="20"/>
        </w:rPr>
      </w:pPr>
    </w:p>
    <w:p w14:paraId="18D7F2E0" w14:textId="51A78802" w:rsidR="00304FD6" w:rsidRDefault="00C41E7D" w:rsidP="00C3245B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Research</w:t>
      </w:r>
      <w:r w:rsidR="006653D6">
        <w:rPr>
          <w:b/>
          <w:bCs/>
          <w:color w:val="auto"/>
          <w:sz w:val="24"/>
          <w:szCs w:val="24"/>
        </w:rPr>
        <w:t xml:space="preserve"> and Work</w:t>
      </w:r>
      <w:r>
        <w:rPr>
          <w:b/>
          <w:bCs/>
          <w:color w:val="auto"/>
          <w:sz w:val="24"/>
          <w:szCs w:val="24"/>
        </w:rPr>
        <w:t xml:space="preserve"> </w:t>
      </w:r>
      <w:r w:rsidR="00916D31">
        <w:rPr>
          <w:b/>
          <w:bCs/>
          <w:color w:val="auto"/>
          <w:sz w:val="24"/>
          <w:szCs w:val="24"/>
        </w:rPr>
        <w:t>Experience</w:t>
      </w:r>
    </w:p>
    <w:p w14:paraId="40D68D61" w14:textId="0FBF12AE" w:rsidR="008273F9" w:rsidRPr="00D35280" w:rsidRDefault="008273F9" w:rsidP="008273F9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Software Testing Engineer Intern | </w:t>
      </w:r>
      <w:r>
        <w:rPr>
          <w:i/>
          <w:iCs/>
          <w:color w:val="auto"/>
          <w:sz w:val="20"/>
          <w:szCs w:val="20"/>
        </w:rPr>
        <w:t xml:space="preserve">Trimble                                           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 w:rsidRPr="00636512">
        <w:rPr>
          <w:i/>
          <w:iCs/>
          <w:color w:val="auto"/>
          <w:sz w:val="20"/>
          <w:szCs w:val="20"/>
        </w:rPr>
        <w:t xml:space="preserve"> </w:t>
      </w:r>
      <w:r>
        <w:rPr>
          <w:i/>
          <w:iCs/>
          <w:color w:val="auto"/>
          <w:sz w:val="20"/>
          <w:szCs w:val="20"/>
        </w:rPr>
        <w:t xml:space="preserve">       </w:t>
      </w:r>
      <w:r w:rsidR="003D0041">
        <w:rPr>
          <w:i/>
          <w:iCs/>
          <w:color w:val="auto"/>
          <w:sz w:val="20"/>
          <w:szCs w:val="20"/>
        </w:rPr>
        <w:t xml:space="preserve">  </w:t>
      </w:r>
      <w:r>
        <w:rPr>
          <w:i/>
          <w:iCs/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>June 2025–September 2025</w:t>
      </w:r>
    </w:p>
    <w:p w14:paraId="01FA9E1B" w14:textId="77777777" w:rsidR="008273F9" w:rsidRDefault="008273F9" w:rsidP="008273F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 w:rsidRPr="007012B8">
        <w:rPr>
          <w:color w:val="auto"/>
          <w:sz w:val="20"/>
          <w:szCs w:val="20"/>
        </w:rPr>
        <w:t xml:space="preserve">Engineered multiple </w:t>
      </w:r>
      <w:r w:rsidRPr="001F0C21">
        <w:rPr>
          <w:color w:val="auto"/>
          <w:sz w:val="20"/>
          <w:szCs w:val="20"/>
        </w:rPr>
        <w:t>RESTful API</w:t>
      </w:r>
      <w:r w:rsidRPr="007012B8">
        <w:rPr>
          <w:color w:val="auto"/>
          <w:sz w:val="20"/>
          <w:szCs w:val="20"/>
        </w:rPr>
        <w:t xml:space="preserve"> endpoints to facilitate efficient data retrieval and operations with MongoDB.</w:t>
      </w:r>
    </w:p>
    <w:p w14:paraId="06903074" w14:textId="77777777" w:rsidR="008273F9" w:rsidRDefault="008273F9" w:rsidP="008273F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Developed 200+ automated API and UI tests, improving test coverage and supporting product functionality.</w:t>
      </w:r>
    </w:p>
    <w:p w14:paraId="649F7FEC" w14:textId="77777777" w:rsidR="008273F9" w:rsidRDefault="008273F9" w:rsidP="008273F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Created and merged over 17 pull requests in GitHub, contributing directly to the main product codebase.</w:t>
      </w:r>
    </w:p>
    <w:p w14:paraId="55FB70E4" w14:textId="77777777" w:rsidR="008273F9" w:rsidRDefault="008273F9" w:rsidP="008273F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Collaborated with other interns and engineers to design and develop efficient, scalable testing solutions. </w:t>
      </w:r>
    </w:p>
    <w:p w14:paraId="2A26C886" w14:textId="433C3EB7" w:rsidR="008273F9" w:rsidRPr="00A7513A" w:rsidRDefault="008273F9" w:rsidP="008273F9">
      <w:pPr>
        <w:spacing w:after="0"/>
        <w:rPr>
          <w:b/>
          <w:bCs/>
          <w:color w:val="auto"/>
          <w:sz w:val="20"/>
          <w:szCs w:val="20"/>
        </w:rPr>
      </w:pPr>
      <w:r w:rsidRPr="00A7513A">
        <w:rPr>
          <w:b/>
          <w:bCs/>
          <w:color w:val="auto"/>
          <w:sz w:val="20"/>
          <w:szCs w:val="20"/>
        </w:rPr>
        <w:t xml:space="preserve">Data Analyst | </w:t>
      </w:r>
      <w:r w:rsidRPr="00A7513A">
        <w:rPr>
          <w:i/>
          <w:iCs/>
          <w:color w:val="auto"/>
          <w:sz w:val="20"/>
          <w:szCs w:val="20"/>
        </w:rPr>
        <w:t xml:space="preserve">Alpha Omicron Pi, Alpha Rho Chapter                     </w:t>
      </w:r>
      <w:r w:rsidRPr="00A7513A">
        <w:rPr>
          <w:i/>
          <w:iCs/>
          <w:color w:val="auto"/>
          <w:sz w:val="20"/>
          <w:szCs w:val="20"/>
        </w:rPr>
        <w:tab/>
      </w:r>
      <w:r w:rsidRPr="00A7513A">
        <w:rPr>
          <w:i/>
          <w:iCs/>
          <w:color w:val="auto"/>
          <w:sz w:val="20"/>
          <w:szCs w:val="20"/>
        </w:rPr>
        <w:tab/>
        <w:t xml:space="preserve">            </w:t>
      </w:r>
      <w:r w:rsidR="003D0041">
        <w:rPr>
          <w:i/>
          <w:iCs/>
          <w:color w:val="auto"/>
          <w:sz w:val="20"/>
          <w:szCs w:val="20"/>
        </w:rPr>
        <w:t xml:space="preserve">     </w:t>
      </w:r>
      <w:r w:rsidRPr="00A7513A">
        <w:rPr>
          <w:b/>
          <w:bCs/>
          <w:color w:val="auto"/>
          <w:sz w:val="20"/>
          <w:szCs w:val="20"/>
        </w:rPr>
        <w:t>December 2025–December 2026</w:t>
      </w:r>
    </w:p>
    <w:p w14:paraId="28612E42" w14:textId="51673F0F" w:rsidR="008273F9" w:rsidRDefault="008273F9" w:rsidP="00C3245B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 w:rsidRPr="00A7513A">
        <w:rPr>
          <w:color w:val="auto"/>
          <w:sz w:val="20"/>
          <w:szCs w:val="20"/>
        </w:rPr>
        <w:t xml:space="preserve">Engineered a </w:t>
      </w:r>
      <w:r w:rsidR="00A7513A" w:rsidRPr="00A7513A">
        <w:rPr>
          <w:color w:val="auto"/>
          <w:sz w:val="20"/>
          <w:szCs w:val="20"/>
        </w:rPr>
        <w:t xml:space="preserve">robust </w:t>
      </w:r>
      <w:r w:rsidR="00A7513A">
        <w:rPr>
          <w:color w:val="auto"/>
          <w:sz w:val="20"/>
          <w:szCs w:val="20"/>
        </w:rPr>
        <w:t>database</w:t>
      </w:r>
      <w:r w:rsidR="0095797D">
        <w:rPr>
          <w:color w:val="auto"/>
          <w:sz w:val="20"/>
          <w:szCs w:val="20"/>
        </w:rPr>
        <w:t xml:space="preserve"> that efficiently cleaned and parsed through over 500+ datasets to ensure precise analysis of primary recruitment data.</w:t>
      </w:r>
    </w:p>
    <w:p w14:paraId="388EB96F" w14:textId="2CACDBB1" w:rsidR="00770051" w:rsidRPr="00770051" w:rsidRDefault="00770051" w:rsidP="00770051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Collaborated </w:t>
      </w:r>
      <w:r w:rsidR="003D0041">
        <w:rPr>
          <w:color w:val="auto"/>
          <w:sz w:val="20"/>
          <w:szCs w:val="20"/>
        </w:rPr>
        <w:t>with</w:t>
      </w:r>
      <w:r>
        <w:rPr>
          <w:color w:val="auto"/>
          <w:sz w:val="20"/>
          <w:szCs w:val="20"/>
        </w:rPr>
        <w:t xml:space="preserve"> a large </w:t>
      </w:r>
      <w:r>
        <w:rPr>
          <w:color w:val="auto"/>
          <w:sz w:val="20"/>
          <w:szCs w:val="20"/>
        </w:rPr>
        <w:t>interdisciplinary</w:t>
      </w:r>
      <w:r>
        <w:rPr>
          <w:color w:val="auto"/>
          <w:sz w:val="20"/>
          <w:szCs w:val="20"/>
        </w:rPr>
        <w:t xml:space="preserve"> </w:t>
      </w:r>
      <w:r w:rsidRPr="00770051">
        <w:rPr>
          <w:color w:val="auto"/>
          <w:sz w:val="20"/>
          <w:szCs w:val="20"/>
        </w:rPr>
        <w:t xml:space="preserve">team of </w:t>
      </w:r>
      <w:r>
        <w:rPr>
          <w:color w:val="auto"/>
          <w:sz w:val="20"/>
          <w:szCs w:val="20"/>
        </w:rPr>
        <w:t xml:space="preserve">chapter members to facilitate a </w:t>
      </w:r>
      <w:r w:rsidR="003D0041">
        <w:rPr>
          <w:color w:val="auto"/>
          <w:sz w:val="20"/>
          <w:szCs w:val="20"/>
        </w:rPr>
        <w:t>smooth primary recruitment process.</w:t>
      </w:r>
    </w:p>
    <w:p w14:paraId="4F8C51EF" w14:textId="56E6D10B" w:rsidR="001F6650" w:rsidRPr="00D35280" w:rsidRDefault="006653D6" w:rsidP="001F6650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Undergraduate Researcher</w:t>
      </w:r>
      <w:r w:rsidR="00B74DC2">
        <w:rPr>
          <w:b/>
          <w:bCs/>
          <w:color w:val="auto"/>
          <w:sz w:val="20"/>
          <w:szCs w:val="20"/>
        </w:rPr>
        <w:t xml:space="preserve"> |</w:t>
      </w:r>
      <w:r w:rsidR="001F6650">
        <w:rPr>
          <w:b/>
          <w:bCs/>
          <w:color w:val="auto"/>
          <w:sz w:val="20"/>
          <w:szCs w:val="20"/>
        </w:rPr>
        <w:t xml:space="preserve"> </w:t>
      </w:r>
      <w:r w:rsidR="001F6650">
        <w:rPr>
          <w:i/>
          <w:iCs/>
          <w:color w:val="auto"/>
          <w:sz w:val="20"/>
          <w:szCs w:val="20"/>
        </w:rPr>
        <w:t>Sustainable, Health, and Resilient Buildings Lab</w:t>
      </w:r>
      <w:r w:rsidR="009B3E5E">
        <w:rPr>
          <w:i/>
          <w:iCs/>
          <w:color w:val="auto"/>
          <w:sz w:val="20"/>
          <w:szCs w:val="20"/>
        </w:rPr>
        <w:t xml:space="preserve">                  </w:t>
      </w:r>
      <w:r>
        <w:rPr>
          <w:i/>
          <w:iCs/>
          <w:color w:val="auto"/>
          <w:sz w:val="20"/>
          <w:szCs w:val="20"/>
        </w:rPr>
        <w:t xml:space="preserve">      </w:t>
      </w:r>
      <w:r w:rsidR="009B3E5E">
        <w:rPr>
          <w:i/>
          <w:iCs/>
          <w:color w:val="auto"/>
          <w:sz w:val="20"/>
          <w:szCs w:val="20"/>
        </w:rPr>
        <w:t xml:space="preserve">        </w:t>
      </w:r>
      <w:r w:rsidR="006468B6">
        <w:rPr>
          <w:i/>
          <w:iCs/>
          <w:color w:val="auto"/>
          <w:sz w:val="20"/>
          <w:szCs w:val="20"/>
        </w:rPr>
        <w:t xml:space="preserve"> </w:t>
      </w:r>
      <w:r w:rsidR="001F6650">
        <w:rPr>
          <w:b/>
          <w:bCs/>
          <w:color w:val="auto"/>
          <w:sz w:val="20"/>
          <w:szCs w:val="20"/>
        </w:rPr>
        <w:t>February</w:t>
      </w:r>
      <w:r w:rsidR="001F6650" w:rsidRPr="00D35280">
        <w:rPr>
          <w:b/>
          <w:bCs/>
          <w:color w:val="auto"/>
          <w:sz w:val="20"/>
          <w:szCs w:val="20"/>
        </w:rPr>
        <w:t xml:space="preserve"> 202</w:t>
      </w:r>
      <w:r w:rsidR="001F6650">
        <w:rPr>
          <w:b/>
          <w:bCs/>
          <w:color w:val="auto"/>
          <w:sz w:val="20"/>
          <w:szCs w:val="20"/>
        </w:rPr>
        <w:t>4</w:t>
      </w:r>
      <w:r w:rsidR="000D1218" w:rsidRPr="00636512">
        <w:rPr>
          <w:b/>
          <w:bCs/>
          <w:color w:val="auto"/>
          <w:sz w:val="20"/>
          <w:szCs w:val="20"/>
        </w:rPr>
        <w:t>–</w:t>
      </w:r>
      <w:r w:rsidR="001F6650" w:rsidRPr="00D35280">
        <w:rPr>
          <w:b/>
          <w:bCs/>
          <w:color w:val="auto"/>
          <w:sz w:val="20"/>
          <w:szCs w:val="20"/>
        </w:rPr>
        <w:t>Prese</w:t>
      </w:r>
      <w:r w:rsidR="001F6650">
        <w:rPr>
          <w:b/>
          <w:bCs/>
          <w:color w:val="auto"/>
          <w:sz w:val="20"/>
          <w:szCs w:val="20"/>
        </w:rPr>
        <w:t>nt</w:t>
      </w:r>
    </w:p>
    <w:p w14:paraId="50F5BCB2" w14:textId="6076E093" w:rsidR="005E339F" w:rsidRDefault="005E339F" w:rsidP="001F665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Led the design and development of complex, multi-faceted data visualizations that successfully translate dense </w:t>
      </w:r>
      <w:r w:rsidR="00355E46">
        <w:rPr>
          <w:color w:val="auto"/>
          <w:sz w:val="20"/>
          <w:szCs w:val="20"/>
        </w:rPr>
        <w:t>sensor data into accessible graphics.</w:t>
      </w:r>
    </w:p>
    <w:p w14:paraId="48C60C31" w14:textId="52AE28A9" w:rsidR="00355E46" w:rsidRDefault="00355E46" w:rsidP="001F665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Collaborated with an interdisciplinary research team to define data needs and ensure the integrity of high-volume environmental metrics.</w:t>
      </w:r>
    </w:p>
    <w:p w14:paraId="5AB9F9E6" w14:textId="77777777" w:rsidR="00C37086" w:rsidRPr="00636512" w:rsidRDefault="00C37086" w:rsidP="00C37086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Software Engineer </w:t>
      </w:r>
      <w:r w:rsidRPr="00636512">
        <w:rPr>
          <w:b/>
          <w:bCs/>
          <w:color w:val="auto"/>
          <w:sz w:val="20"/>
          <w:szCs w:val="20"/>
        </w:rPr>
        <w:t>Intern</w:t>
      </w:r>
      <w:r>
        <w:rPr>
          <w:b/>
          <w:bCs/>
          <w:color w:val="auto"/>
          <w:sz w:val="20"/>
          <w:szCs w:val="20"/>
        </w:rPr>
        <w:t xml:space="preserve"> |</w:t>
      </w:r>
      <w:r>
        <w:rPr>
          <w:i/>
          <w:iCs/>
          <w:color w:val="auto"/>
          <w:sz w:val="20"/>
          <w:szCs w:val="20"/>
        </w:rPr>
        <w:t xml:space="preserve"> NASA Langley Research Center                     </w:t>
      </w:r>
      <w:r w:rsidRPr="00C47CBB">
        <w:rPr>
          <w:i/>
          <w:iCs/>
          <w:color w:val="auto"/>
          <w:sz w:val="20"/>
          <w:szCs w:val="20"/>
        </w:rPr>
        <w:t xml:space="preserve">  </w:t>
      </w:r>
      <w:r>
        <w:rPr>
          <w:i/>
          <w:iCs/>
          <w:color w:val="auto"/>
          <w:sz w:val="20"/>
          <w:szCs w:val="20"/>
        </w:rPr>
        <w:t xml:space="preserve"> </w:t>
      </w:r>
      <w:r w:rsidRPr="00C47CBB">
        <w:rPr>
          <w:b/>
          <w:bCs/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ab/>
        <w:t xml:space="preserve">             </w:t>
      </w:r>
      <w:r w:rsidRPr="00C47CBB">
        <w:rPr>
          <w:b/>
          <w:bCs/>
          <w:color w:val="auto"/>
          <w:sz w:val="20"/>
          <w:szCs w:val="20"/>
        </w:rPr>
        <w:t xml:space="preserve">    </w:t>
      </w:r>
      <w:r>
        <w:rPr>
          <w:b/>
          <w:bCs/>
          <w:color w:val="auto"/>
          <w:sz w:val="20"/>
          <w:szCs w:val="20"/>
        </w:rPr>
        <w:t xml:space="preserve">         </w:t>
      </w:r>
      <w:r w:rsidRPr="00C47CBB">
        <w:rPr>
          <w:b/>
          <w:bCs/>
          <w:color w:val="auto"/>
          <w:sz w:val="20"/>
          <w:szCs w:val="20"/>
        </w:rPr>
        <w:t xml:space="preserve">    </w:t>
      </w:r>
      <w:r>
        <w:rPr>
          <w:b/>
          <w:bCs/>
          <w:color w:val="auto"/>
          <w:sz w:val="20"/>
          <w:szCs w:val="20"/>
        </w:rPr>
        <w:t xml:space="preserve">  </w:t>
      </w:r>
      <w:r w:rsidRPr="00C47CBB">
        <w:rPr>
          <w:b/>
          <w:bCs/>
          <w:color w:val="auto"/>
          <w:sz w:val="20"/>
          <w:szCs w:val="20"/>
        </w:rPr>
        <w:t xml:space="preserve">  </w:t>
      </w:r>
      <w:r>
        <w:rPr>
          <w:b/>
          <w:bCs/>
          <w:color w:val="auto"/>
          <w:sz w:val="20"/>
          <w:szCs w:val="20"/>
        </w:rPr>
        <w:t xml:space="preserve">  </w:t>
      </w:r>
      <w:r w:rsidRPr="00636512">
        <w:rPr>
          <w:b/>
          <w:bCs/>
          <w:color w:val="auto"/>
          <w:sz w:val="20"/>
          <w:szCs w:val="20"/>
        </w:rPr>
        <w:t>June 2023–August 2023</w:t>
      </w:r>
    </w:p>
    <w:p w14:paraId="2BB4D6F4" w14:textId="77777777" w:rsidR="00C37086" w:rsidRDefault="00C37086" w:rsidP="00C37086">
      <w:pPr>
        <w:pStyle w:val="ListParagraph"/>
        <w:numPr>
          <w:ilvl w:val="0"/>
          <w:numId w:val="21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Engineered novel data visualization tools within the Atmospheric Science Data Center to interpret complex datasets from the TEMPO satellite.</w:t>
      </w:r>
    </w:p>
    <w:p w14:paraId="53A725C8" w14:textId="77777777" w:rsidR="00C37086" w:rsidRDefault="00C37086" w:rsidP="00C37086">
      <w:pPr>
        <w:pStyle w:val="ListParagraph"/>
        <w:numPr>
          <w:ilvl w:val="0"/>
          <w:numId w:val="21"/>
        </w:numPr>
        <w:spacing w:after="0"/>
        <w:rPr>
          <w:color w:val="auto"/>
          <w:sz w:val="20"/>
          <w:szCs w:val="20"/>
        </w:rPr>
      </w:pPr>
      <w:r w:rsidRPr="00D5674A">
        <w:rPr>
          <w:color w:val="auto"/>
          <w:sz w:val="20"/>
          <w:szCs w:val="20"/>
        </w:rPr>
        <w:t>Migrated legacy atmospheric data to ArcGIS, enabling real-time web rendering.</w:t>
      </w:r>
    </w:p>
    <w:p w14:paraId="25F2B637" w14:textId="7AEE0F15" w:rsidR="00C37086" w:rsidRPr="00C37086" w:rsidRDefault="00C37086" w:rsidP="00C37086">
      <w:pPr>
        <w:pStyle w:val="ListParagraph"/>
        <w:numPr>
          <w:ilvl w:val="0"/>
          <w:numId w:val="21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Co-engineered a Python-based web mapping service integrating Tempo satellite data, reducing data visualization time for researchers and users.</w:t>
      </w:r>
    </w:p>
    <w:p w14:paraId="347499D2" w14:textId="0EFBCA61" w:rsidR="001F6650" w:rsidRPr="002B76F1" w:rsidRDefault="001F6650" w:rsidP="001F6650">
      <w:pPr>
        <w:spacing w:after="0"/>
        <w:rPr>
          <w:b/>
          <w:bCs/>
          <w:color w:val="auto"/>
          <w:sz w:val="20"/>
          <w:szCs w:val="20"/>
        </w:rPr>
      </w:pPr>
      <w:r w:rsidRPr="002B76F1">
        <w:rPr>
          <w:b/>
          <w:bCs/>
          <w:color w:val="auto"/>
          <w:sz w:val="20"/>
          <w:szCs w:val="20"/>
        </w:rPr>
        <w:t>Undergraduate Researcher</w:t>
      </w:r>
      <w:r w:rsidR="002131DB">
        <w:rPr>
          <w:b/>
          <w:bCs/>
          <w:color w:val="auto"/>
          <w:sz w:val="20"/>
          <w:szCs w:val="20"/>
        </w:rPr>
        <w:t xml:space="preserve"> |</w:t>
      </w:r>
      <w:r w:rsidRPr="002B76F1">
        <w:rPr>
          <w:b/>
          <w:bCs/>
          <w:color w:val="auto"/>
          <w:sz w:val="20"/>
          <w:szCs w:val="20"/>
        </w:rPr>
        <w:t xml:space="preserve"> </w:t>
      </w:r>
      <w:r w:rsidRPr="00C47CBB">
        <w:rPr>
          <w:i/>
          <w:iCs/>
          <w:color w:val="auto"/>
          <w:sz w:val="20"/>
          <w:szCs w:val="20"/>
        </w:rPr>
        <w:t>Oregon State University</w:t>
      </w:r>
      <w:r w:rsidR="009B3E5E">
        <w:rPr>
          <w:i/>
          <w:iCs/>
          <w:color w:val="auto"/>
          <w:sz w:val="20"/>
          <w:szCs w:val="20"/>
        </w:rPr>
        <w:t xml:space="preserve">                          </w:t>
      </w:r>
      <w:r w:rsidRPr="002B76F1">
        <w:rPr>
          <w:b/>
          <w:bCs/>
          <w:color w:val="auto"/>
          <w:sz w:val="20"/>
          <w:szCs w:val="20"/>
        </w:rPr>
        <w:t xml:space="preserve">         </w:t>
      </w:r>
      <w:r>
        <w:rPr>
          <w:b/>
          <w:bCs/>
          <w:color w:val="auto"/>
          <w:sz w:val="20"/>
          <w:szCs w:val="20"/>
        </w:rPr>
        <w:t xml:space="preserve">   </w:t>
      </w:r>
      <w:r w:rsidRPr="002B76F1">
        <w:rPr>
          <w:b/>
          <w:bCs/>
          <w:color w:val="auto"/>
          <w:sz w:val="20"/>
          <w:szCs w:val="20"/>
        </w:rPr>
        <w:t xml:space="preserve">          </w:t>
      </w:r>
      <w:r>
        <w:rPr>
          <w:b/>
          <w:bCs/>
          <w:color w:val="auto"/>
          <w:sz w:val="20"/>
          <w:szCs w:val="20"/>
        </w:rPr>
        <w:t xml:space="preserve">       </w:t>
      </w:r>
      <w:r w:rsidR="002131DB">
        <w:rPr>
          <w:b/>
          <w:bCs/>
          <w:color w:val="auto"/>
          <w:sz w:val="20"/>
          <w:szCs w:val="20"/>
        </w:rPr>
        <w:t xml:space="preserve">  </w:t>
      </w:r>
      <w:r>
        <w:rPr>
          <w:b/>
          <w:bCs/>
          <w:color w:val="auto"/>
          <w:sz w:val="20"/>
          <w:szCs w:val="20"/>
        </w:rPr>
        <w:t xml:space="preserve">             </w:t>
      </w:r>
      <w:r w:rsidR="00B57797">
        <w:rPr>
          <w:b/>
          <w:bCs/>
          <w:color w:val="auto"/>
          <w:sz w:val="20"/>
          <w:szCs w:val="20"/>
        </w:rPr>
        <w:t xml:space="preserve">  </w:t>
      </w:r>
      <w:r w:rsidRPr="002B76F1">
        <w:rPr>
          <w:b/>
          <w:bCs/>
          <w:color w:val="auto"/>
          <w:sz w:val="20"/>
          <w:szCs w:val="20"/>
        </w:rPr>
        <w:t xml:space="preserve"> February 2023–June 2023</w:t>
      </w:r>
    </w:p>
    <w:p w14:paraId="783DDD16" w14:textId="77777777" w:rsidR="001F6650" w:rsidRPr="00AC0703" w:rsidRDefault="001F6650" w:rsidP="001F6650">
      <w:pPr>
        <w:pStyle w:val="ListParagraph"/>
        <w:numPr>
          <w:ilvl w:val="0"/>
          <w:numId w:val="22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Worked in a small team to further research on </w:t>
      </w:r>
      <w:proofErr w:type="gramStart"/>
      <w:r>
        <w:rPr>
          <w:color w:val="auto"/>
          <w:sz w:val="20"/>
          <w:szCs w:val="20"/>
        </w:rPr>
        <w:t xml:space="preserve">the </w:t>
      </w:r>
      <w:proofErr w:type="spellStart"/>
      <w:r>
        <w:rPr>
          <w:color w:val="auto"/>
          <w:sz w:val="20"/>
          <w:szCs w:val="20"/>
        </w:rPr>
        <w:t>OptiBand</w:t>
      </w:r>
      <w:proofErr w:type="spellEnd"/>
      <w:proofErr w:type="gramEnd"/>
      <w:r>
        <w:rPr>
          <w:color w:val="auto"/>
          <w:sz w:val="20"/>
          <w:szCs w:val="20"/>
        </w:rPr>
        <w:t xml:space="preserve">, a wearable assistive device for visually impaired users, by </w:t>
      </w:r>
      <w:r w:rsidRPr="00AC0703">
        <w:rPr>
          <w:color w:val="auto"/>
          <w:sz w:val="20"/>
          <w:szCs w:val="20"/>
        </w:rPr>
        <w:t>analyz</w:t>
      </w:r>
      <w:r>
        <w:rPr>
          <w:color w:val="auto"/>
          <w:sz w:val="20"/>
          <w:szCs w:val="20"/>
        </w:rPr>
        <w:t>ing</w:t>
      </w:r>
      <w:r w:rsidRPr="00AC0703">
        <w:rPr>
          <w:color w:val="auto"/>
          <w:sz w:val="20"/>
          <w:szCs w:val="20"/>
        </w:rPr>
        <w:t xml:space="preserve"> datasets, conduct</w:t>
      </w:r>
      <w:r>
        <w:rPr>
          <w:color w:val="auto"/>
          <w:sz w:val="20"/>
          <w:szCs w:val="20"/>
        </w:rPr>
        <w:t>ing</w:t>
      </w:r>
      <w:r w:rsidRPr="00AC0703">
        <w:rPr>
          <w:color w:val="auto"/>
          <w:sz w:val="20"/>
          <w:szCs w:val="20"/>
        </w:rPr>
        <w:t xml:space="preserve"> real-world experiments, and prepar</w:t>
      </w:r>
      <w:r>
        <w:rPr>
          <w:color w:val="auto"/>
          <w:sz w:val="20"/>
          <w:szCs w:val="20"/>
        </w:rPr>
        <w:t>ing</w:t>
      </w:r>
      <w:r w:rsidRPr="00AC0703">
        <w:rPr>
          <w:color w:val="auto"/>
          <w:sz w:val="20"/>
          <w:szCs w:val="20"/>
        </w:rPr>
        <w:t xml:space="preserve"> academic publications.</w:t>
      </w:r>
    </w:p>
    <w:p w14:paraId="7D4DD9EF" w14:textId="73819ED3" w:rsidR="009B3E5E" w:rsidRPr="008273F9" w:rsidRDefault="001F6650" w:rsidP="008273F9">
      <w:pPr>
        <w:pStyle w:val="ListParagraph"/>
        <w:numPr>
          <w:ilvl w:val="0"/>
          <w:numId w:val="22"/>
        </w:numPr>
        <w:rPr>
          <w:noProof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During the program’s timeline, conducted real-world studies in which individuals with vision disabilities used the </w:t>
      </w:r>
      <w:proofErr w:type="spellStart"/>
      <w:r>
        <w:rPr>
          <w:color w:val="auto"/>
          <w:sz w:val="20"/>
          <w:szCs w:val="20"/>
        </w:rPr>
        <w:t>OptiBand</w:t>
      </w:r>
      <w:proofErr w:type="spellEnd"/>
      <w:r>
        <w:rPr>
          <w:color w:val="auto"/>
          <w:sz w:val="20"/>
          <w:szCs w:val="20"/>
        </w:rPr>
        <w:t xml:space="preserve"> in their day-to-day lives and answered surveys about their experiences.</w:t>
      </w:r>
    </w:p>
    <w:p w14:paraId="396D601F" w14:textId="3C3364CD" w:rsidR="006565E9" w:rsidRDefault="006565E9" w:rsidP="006565E9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Projects</w:t>
      </w:r>
    </w:p>
    <w:p w14:paraId="445DB49E" w14:textId="70DEA43B" w:rsidR="009F2448" w:rsidRPr="009F2448" w:rsidRDefault="009F2448" w:rsidP="009F2448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Senior Capstone </w:t>
      </w:r>
      <w:r>
        <w:rPr>
          <w:color w:val="auto"/>
          <w:sz w:val="20"/>
          <w:szCs w:val="20"/>
        </w:rPr>
        <w:t xml:space="preserve">| </w:t>
      </w:r>
      <w:r>
        <w:rPr>
          <w:i/>
          <w:iCs/>
          <w:color w:val="auto"/>
          <w:sz w:val="20"/>
          <w:szCs w:val="20"/>
        </w:rPr>
        <w:t>Year Long Academic Project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  <w:t xml:space="preserve">                         </w:t>
      </w:r>
      <w:r w:rsidR="00B57797">
        <w:rPr>
          <w:i/>
          <w:iCs/>
          <w:color w:val="auto"/>
          <w:sz w:val="20"/>
          <w:szCs w:val="20"/>
        </w:rPr>
        <w:t xml:space="preserve">  </w:t>
      </w:r>
      <w:r>
        <w:rPr>
          <w:b/>
          <w:bCs/>
          <w:color w:val="auto"/>
          <w:sz w:val="20"/>
          <w:szCs w:val="20"/>
        </w:rPr>
        <w:t>September 2025–June 202</w:t>
      </w:r>
      <w:r w:rsidR="00B80B57">
        <w:rPr>
          <w:b/>
          <w:bCs/>
          <w:color w:val="auto"/>
          <w:sz w:val="20"/>
          <w:szCs w:val="20"/>
        </w:rPr>
        <w:t>6</w:t>
      </w:r>
    </w:p>
    <w:p w14:paraId="179B8B7A" w14:textId="05F71057" w:rsidR="009F2448" w:rsidRDefault="009F2448" w:rsidP="002C6323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Collaborated in a multidisciplinary team of Computer Science and Electrical Engineering to create an open-source device that translates sound into tactile vibrations for the deaf and hard of hearing community.</w:t>
      </w:r>
    </w:p>
    <w:p w14:paraId="090E45CA" w14:textId="781E4A0D" w:rsidR="009F2448" w:rsidRPr="009F2448" w:rsidRDefault="009F2448" w:rsidP="009F2448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Built the front-end </w:t>
      </w:r>
      <w:r w:rsidR="00E028F7">
        <w:rPr>
          <w:color w:val="auto"/>
          <w:sz w:val="20"/>
          <w:szCs w:val="20"/>
        </w:rPr>
        <w:t xml:space="preserve">UI/UX </w:t>
      </w:r>
      <w:r>
        <w:rPr>
          <w:color w:val="auto"/>
          <w:sz w:val="20"/>
          <w:szCs w:val="20"/>
        </w:rPr>
        <w:t>using React/</w:t>
      </w:r>
      <w:proofErr w:type="spellStart"/>
      <w:r>
        <w:rPr>
          <w:color w:val="auto"/>
          <w:sz w:val="20"/>
          <w:szCs w:val="20"/>
        </w:rPr>
        <w:t>Preact</w:t>
      </w:r>
      <w:proofErr w:type="spellEnd"/>
      <w:r>
        <w:rPr>
          <w:color w:val="auto"/>
          <w:sz w:val="20"/>
          <w:szCs w:val="20"/>
        </w:rPr>
        <w:t>, creating an intuitive dashboard</w:t>
      </w:r>
      <w:r w:rsidR="00D46E70">
        <w:rPr>
          <w:color w:val="auto"/>
          <w:sz w:val="20"/>
          <w:szCs w:val="20"/>
        </w:rPr>
        <w:t xml:space="preserve"> focusing on hu</w:t>
      </w:r>
      <w:r w:rsidR="00B80B57">
        <w:rPr>
          <w:color w:val="auto"/>
          <w:sz w:val="20"/>
          <w:szCs w:val="20"/>
        </w:rPr>
        <w:t>m</w:t>
      </w:r>
      <w:r w:rsidR="00D46E70">
        <w:rPr>
          <w:color w:val="auto"/>
          <w:sz w:val="20"/>
          <w:szCs w:val="20"/>
        </w:rPr>
        <w:t>an-centered design</w:t>
      </w:r>
      <w:r>
        <w:rPr>
          <w:color w:val="auto"/>
          <w:sz w:val="20"/>
          <w:szCs w:val="20"/>
        </w:rPr>
        <w:t xml:space="preserve"> for users to configure haptic response behaviors and audio analysis settings.</w:t>
      </w:r>
    </w:p>
    <w:p w14:paraId="340D5510" w14:textId="2FC68628" w:rsidR="006565E9" w:rsidRPr="00D35280" w:rsidRDefault="006565E9" w:rsidP="006565E9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Applied Deep Learning | </w:t>
      </w:r>
      <w:r>
        <w:rPr>
          <w:i/>
          <w:iCs/>
          <w:color w:val="auto"/>
          <w:sz w:val="20"/>
          <w:szCs w:val="20"/>
        </w:rPr>
        <w:t>Winter</w:t>
      </w:r>
      <w:r w:rsidRPr="00F90BE1">
        <w:rPr>
          <w:i/>
          <w:iCs/>
          <w:color w:val="auto"/>
          <w:sz w:val="20"/>
          <w:szCs w:val="20"/>
        </w:rPr>
        <w:t xml:space="preserve"> 202</w:t>
      </w:r>
      <w:r>
        <w:rPr>
          <w:i/>
          <w:iCs/>
          <w:color w:val="auto"/>
          <w:sz w:val="20"/>
          <w:szCs w:val="20"/>
        </w:rPr>
        <w:t>6</w:t>
      </w:r>
      <w:r w:rsidRPr="00F90BE1">
        <w:rPr>
          <w:i/>
          <w:iCs/>
          <w:color w:val="auto"/>
          <w:sz w:val="20"/>
          <w:szCs w:val="20"/>
        </w:rPr>
        <w:t xml:space="preserve"> Academic Project</w:t>
      </w:r>
      <w:r>
        <w:rPr>
          <w:i/>
          <w:iCs/>
          <w:color w:val="auto"/>
          <w:sz w:val="20"/>
          <w:szCs w:val="20"/>
        </w:rPr>
        <w:t xml:space="preserve">    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  <w:t xml:space="preserve">          </w:t>
      </w:r>
      <w:r w:rsidR="00B57797">
        <w:rPr>
          <w:i/>
          <w:iCs/>
          <w:color w:val="auto"/>
          <w:sz w:val="20"/>
          <w:szCs w:val="20"/>
        </w:rPr>
        <w:t xml:space="preserve">   </w:t>
      </w:r>
      <w:r>
        <w:rPr>
          <w:i/>
          <w:iCs/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>January 2026–March 2026</w:t>
      </w:r>
    </w:p>
    <w:p w14:paraId="2D386C03" w14:textId="3B6CE4AC" w:rsidR="006565E9" w:rsidRDefault="006565E9" w:rsidP="00CA6D4B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Engineered a </w:t>
      </w:r>
      <w:proofErr w:type="spellStart"/>
      <w:r>
        <w:rPr>
          <w:color w:val="auto"/>
          <w:sz w:val="20"/>
          <w:szCs w:val="20"/>
        </w:rPr>
        <w:t>ConvNeXt</w:t>
      </w:r>
      <w:proofErr w:type="spellEnd"/>
      <w:r>
        <w:rPr>
          <w:color w:val="auto"/>
          <w:sz w:val="20"/>
          <w:szCs w:val="20"/>
        </w:rPr>
        <w:t xml:space="preserve"> model block-by-block for accurate image classification on the CIFAR-10 </w:t>
      </w:r>
      <w:r w:rsidR="00FF0C4E">
        <w:rPr>
          <w:color w:val="auto"/>
          <w:sz w:val="20"/>
          <w:szCs w:val="20"/>
        </w:rPr>
        <w:t>dataset and</w:t>
      </w:r>
      <w:r>
        <w:rPr>
          <w:color w:val="auto"/>
          <w:sz w:val="20"/>
          <w:szCs w:val="20"/>
        </w:rPr>
        <w:t xml:space="preserve"> implemented robust experiment logging.</w:t>
      </w:r>
    </w:p>
    <w:p w14:paraId="68948D59" w14:textId="77777777" w:rsidR="006565E9" w:rsidRDefault="006565E9" w:rsidP="006565E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Designed sequence-to-sequence models leveraging Recurrent Neural Networks (RNNs) and Attention mechanisms for complex sequence processing tasks.</w:t>
      </w:r>
    </w:p>
    <w:p w14:paraId="179B6827" w14:textId="2A0FD5EF" w:rsidR="00AF6072" w:rsidRDefault="006565E9" w:rsidP="009F2448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a Transformer-based language model to replicate modern Large Language Model architectures.</w:t>
      </w:r>
    </w:p>
    <w:p w14:paraId="5D907818" w14:textId="116D85FB" w:rsidR="000D5888" w:rsidRPr="000C257C" w:rsidRDefault="000D5888" w:rsidP="000D5888">
      <w:pPr>
        <w:spacing w:after="0"/>
        <w:rPr>
          <w:b/>
          <w:bCs/>
          <w:color w:val="auto"/>
          <w:sz w:val="20"/>
          <w:szCs w:val="20"/>
        </w:rPr>
      </w:pPr>
      <w:r w:rsidRPr="000C257C">
        <w:rPr>
          <w:b/>
          <w:bCs/>
          <w:color w:val="auto"/>
          <w:sz w:val="20"/>
          <w:szCs w:val="20"/>
        </w:rPr>
        <w:t xml:space="preserve">Machine Learning &amp; Data Mining | </w:t>
      </w:r>
      <w:r w:rsidRPr="000C257C">
        <w:rPr>
          <w:i/>
          <w:iCs/>
          <w:color w:val="auto"/>
          <w:sz w:val="20"/>
          <w:szCs w:val="20"/>
        </w:rPr>
        <w:t xml:space="preserve">Winter 2026 Academic Project    </w:t>
      </w:r>
      <w:r w:rsidR="001A65A2" w:rsidRPr="000C257C">
        <w:rPr>
          <w:i/>
          <w:iCs/>
          <w:color w:val="auto"/>
          <w:sz w:val="20"/>
          <w:szCs w:val="20"/>
        </w:rPr>
        <w:t xml:space="preserve">                             </w:t>
      </w:r>
      <w:r w:rsidR="001A65A2" w:rsidRPr="000C257C">
        <w:rPr>
          <w:b/>
          <w:bCs/>
          <w:color w:val="auto"/>
          <w:sz w:val="20"/>
          <w:szCs w:val="20"/>
        </w:rPr>
        <w:t>September</w:t>
      </w:r>
      <w:r w:rsidRPr="000C257C">
        <w:rPr>
          <w:b/>
          <w:bCs/>
          <w:color w:val="auto"/>
          <w:sz w:val="20"/>
          <w:szCs w:val="20"/>
        </w:rPr>
        <w:t xml:space="preserve"> 202</w:t>
      </w:r>
      <w:r w:rsidR="001A65A2" w:rsidRPr="000C257C">
        <w:rPr>
          <w:b/>
          <w:bCs/>
          <w:color w:val="auto"/>
          <w:sz w:val="20"/>
          <w:szCs w:val="20"/>
        </w:rPr>
        <w:t>5</w:t>
      </w:r>
      <w:r w:rsidRPr="000C257C">
        <w:rPr>
          <w:b/>
          <w:bCs/>
          <w:color w:val="auto"/>
          <w:sz w:val="20"/>
          <w:szCs w:val="20"/>
        </w:rPr>
        <w:t>–</w:t>
      </w:r>
      <w:r w:rsidR="001A65A2" w:rsidRPr="000C257C">
        <w:rPr>
          <w:b/>
          <w:bCs/>
          <w:color w:val="auto"/>
          <w:sz w:val="20"/>
          <w:szCs w:val="20"/>
        </w:rPr>
        <w:t>December</w:t>
      </w:r>
      <w:r w:rsidRPr="000C257C">
        <w:rPr>
          <w:b/>
          <w:bCs/>
          <w:color w:val="auto"/>
          <w:sz w:val="20"/>
          <w:szCs w:val="20"/>
        </w:rPr>
        <w:t xml:space="preserve"> 2026</w:t>
      </w:r>
    </w:p>
    <w:p w14:paraId="3DEC582B" w14:textId="77777777" w:rsidR="002C6323" w:rsidRDefault="000C257C" w:rsidP="002C6323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 w:rsidRPr="000C257C">
        <w:rPr>
          <w:color w:val="auto"/>
          <w:sz w:val="20"/>
          <w:szCs w:val="20"/>
        </w:rPr>
        <w:t xml:space="preserve">Developed custom implementations of machine learning algorithms, including K-Nearest Neighbors, Naïve Bayes, Decision Trees, and Neural Networks, for both regression and multiclass classification tasks. </w:t>
      </w:r>
    </w:p>
    <w:p w14:paraId="43DF09A9" w14:textId="2EFF3F6A" w:rsidR="002C6323" w:rsidRPr="002C6323" w:rsidRDefault="000C257C" w:rsidP="002C6323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 w:rsidRPr="002C6323">
        <w:rPr>
          <w:color w:val="auto"/>
          <w:sz w:val="20"/>
          <w:szCs w:val="20"/>
        </w:rPr>
        <w:t>Optimized model performance and generalized predictive capabilities using statistical learning methods, cross</w:t>
      </w:r>
      <w:r w:rsidR="002C6323" w:rsidRPr="002C6323">
        <w:rPr>
          <w:color w:val="auto"/>
          <w:sz w:val="20"/>
          <w:szCs w:val="20"/>
        </w:rPr>
        <w:t>-</w:t>
      </w:r>
      <w:r w:rsidRPr="002C6323">
        <w:rPr>
          <w:color w:val="auto"/>
          <w:sz w:val="20"/>
          <w:szCs w:val="20"/>
        </w:rPr>
        <w:t xml:space="preserve">validation, and kernel methods. </w:t>
      </w:r>
    </w:p>
    <w:p w14:paraId="0A5C2ADB" w14:textId="113E4C6E" w:rsidR="000D5888" w:rsidRDefault="000C257C" w:rsidP="000D5888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 w:rsidRPr="000C257C">
        <w:rPr>
          <w:color w:val="auto"/>
          <w:sz w:val="20"/>
          <w:szCs w:val="20"/>
        </w:rPr>
        <w:lastRenderedPageBreak/>
        <w:t>Explored sequential decision-making and reinforcement learning principles to address dynamic data environments</w:t>
      </w:r>
    </w:p>
    <w:p w14:paraId="70B74EDF" w14:textId="77777777" w:rsidR="00CA6D4B" w:rsidRDefault="00CA6D4B" w:rsidP="00CA6D4B">
      <w:pPr>
        <w:spacing w:after="0"/>
        <w:rPr>
          <w:color w:val="auto"/>
          <w:sz w:val="20"/>
          <w:szCs w:val="20"/>
        </w:rPr>
      </w:pPr>
    </w:p>
    <w:p w14:paraId="3E49B050" w14:textId="6AF4F292" w:rsidR="00CA6D4B" w:rsidRDefault="00CA6D4B" w:rsidP="00CA6D4B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Leadership and Volunteering </w:t>
      </w:r>
      <w:r w:rsidR="00E057A6">
        <w:rPr>
          <w:b/>
          <w:bCs/>
          <w:color w:val="auto"/>
          <w:sz w:val="24"/>
          <w:szCs w:val="24"/>
        </w:rPr>
        <w:t>Activities</w:t>
      </w:r>
    </w:p>
    <w:p w14:paraId="6A7495F3" w14:textId="12013C96" w:rsidR="00CA6D4B" w:rsidRPr="000C257C" w:rsidRDefault="006227FE" w:rsidP="00CA6D4B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Elections Chair</w:t>
      </w:r>
      <w:r w:rsidR="00CA6D4B" w:rsidRPr="000C257C">
        <w:rPr>
          <w:b/>
          <w:bCs/>
          <w:color w:val="auto"/>
          <w:sz w:val="20"/>
          <w:szCs w:val="20"/>
        </w:rPr>
        <w:t xml:space="preserve"> | </w:t>
      </w:r>
      <w:r w:rsidR="00CA6D4B">
        <w:rPr>
          <w:i/>
          <w:iCs/>
          <w:color w:val="auto"/>
          <w:sz w:val="20"/>
          <w:szCs w:val="20"/>
        </w:rPr>
        <w:t>Alpha Omicron Pi, Alpha Rho Chapter</w:t>
      </w:r>
      <w:r w:rsidR="00CA6D4B" w:rsidRPr="000C257C">
        <w:rPr>
          <w:i/>
          <w:iCs/>
          <w:color w:val="auto"/>
          <w:sz w:val="20"/>
          <w:szCs w:val="20"/>
        </w:rPr>
        <w:t xml:space="preserve">                    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 w:rsidR="00CA6D4B" w:rsidRPr="000C257C">
        <w:rPr>
          <w:i/>
          <w:iCs/>
          <w:color w:val="auto"/>
          <w:sz w:val="20"/>
          <w:szCs w:val="20"/>
        </w:rPr>
        <w:t xml:space="preserve">             </w:t>
      </w:r>
      <w:r w:rsidR="00092C60">
        <w:rPr>
          <w:i/>
          <w:iCs/>
          <w:color w:val="auto"/>
          <w:sz w:val="20"/>
          <w:szCs w:val="20"/>
        </w:rPr>
        <w:t xml:space="preserve">       </w:t>
      </w:r>
      <w:r w:rsidR="00CA6D4B" w:rsidRPr="000C257C">
        <w:rPr>
          <w:b/>
          <w:bCs/>
          <w:color w:val="auto"/>
          <w:sz w:val="20"/>
          <w:szCs w:val="20"/>
        </w:rPr>
        <w:t>September 2025–</w:t>
      </w:r>
      <w:r>
        <w:rPr>
          <w:b/>
          <w:bCs/>
          <w:color w:val="auto"/>
          <w:sz w:val="20"/>
          <w:szCs w:val="20"/>
        </w:rPr>
        <w:t>January</w:t>
      </w:r>
      <w:r w:rsidR="00CA6D4B" w:rsidRPr="000C257C">
        <w:rPr>
          <w:b/>
          <w:bCs/>
          <w:color w:val="auto"/>
          <w:sz w:val="20"/>
          <w:szCs w:val="20"/>
        </w:rPr>
        <w:t xml:space="preserve"> 2026</w:t>
      </w:r>
    </w:p>
    <w:p w14:paraId="1FD2537A" w14:textId="7F7A1649" w:rsidR="00CA6D4B" w:rsidRDefault="006227FE" w:rsidP="00CA6D4B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Led chapter meetings of over 100+ people, guiding </w:t>
      </w:r>
      <w:r w:rsidR="00FA7E5D">
        <w:rPr>
          <w:color w:val="auto"/>
          <w:sz w:val="20"/>
          <w:szCs w:val="20"/>
        </w:rPr>
        <w:t>the general chapter elections.</w:t>
      </w:r>
    </w:p>
    <w:p w14:paraId="20E21FFF" w14:textId="4942C29A" w:rsidR="00FA7E5D" w:rsidRPr="002C6323" w:rsidRDefault="00FA7E5D" w:rsidP="00CA6D4B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Coordinated with </w:t>
      </w:r>
      <w:r w:rsidR="000D7F38">
        <w:rPr>
          <w:color w:val="auto"/>
          <w:sz w:val="20"/>
          <w:szCs w:val="20"/>
        </w:rPr>
        <w:t xml:space="preserve">executive team members to ensure a </w:t>
      </w:r>
      <w:r w:rsidR="00092C60">
        <w:rPr>
          <w:color w:val="auto"/>
          <w:sz w:val="20"/>
          <w:szCs w:val="20"/>
        </w:rPr>
        <w:t>steady transition period between officers.</w:t>
      </w:r>
    </w:p>
    <w:p w14:paraId="14473F36" w14:textId="6A6B2E00" w:rsidR="00092C60" w:rsidRPr="000C257C" w:rsidRDefault="00092C60" w:rsidP="00092C60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Director of Chapter Culture</w:t>
      </w:r>
      <w:r w:rsidRPr="000C257C">
        <w:rPr>
          <w:b/>
          <w:bCs/>
          <w:color w:val="auto"/>
          <w:sz w:val="20"/>
          <w:szCs w:val="20"/>
        </w:rPr>
        <w:t xml:space="preserve"> | </w:t>
      </w:r>
      <w:r>
        <w:rPr>
          <w:i/>
          <w:iCs/>
          <w:color w:val="auto"/>
          <w:sz w:val="20"/>
          <w:szCs w:val="20"/>
        </w:rPr>
        <w:t>Alpha Omicron Pi, Alpha Rho Chapter</w:t>
      </w:r>
      <w:r w:rsidRPr="000C257C">
        <w:rPr>
          <w:i/>
          <w:iCs/>
          <w:color w:val="auto"/>
          <w:sz w:val="20"/>
          <w:szCs w:val="20"/>
        </w:rPr>
        <w:t xml:space="preserve">                    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 xml:space="preserve">    </w:t>
      </w:r>
      <w:r w:rsidR="0015405E">
        <w:rPr>
          <w:i/>
          <w:iCs/>
          <w:color w:val="auto"/>
          <w:sz w:val="20"/>
          <w:szCs w:val="20"/>
        </w:rPr>
        <w:t xml:space="preserve"> </w:t>
      </w:r>
      <w:r w:rsidR="0015405E">
        <w:rPr>
          <w:b/>
          <w:bCs/>
          <w:color w:val="auto"/>
          <w:sz w:val="20"/>
          <w:szCs w:val="20"/>
        </w:rPr>
        <w:t>January</w:t>
      </w:r>
      <w:r w:rsidRPr="000C257C">
        <w:rPr>
          <w:b/>
          <w:bCs/>
          <w:color w:val="auto"/>
          <w:sz w:val="20"/>
          <w:szCs w:val="20"/>
        </w:rPr>
        <w:t xml:space="preserve"> 2025–</w:t>
      </w:r>
      <w:r w:rsidR="0015405E">
        <w:rPr>
          <w:b/>
          <w:bCs/>
          <w:color w:val="auto"/>
          <w:sz w:val="20"/>
          <w:szCs w:val="20"/>
        </w:rPr>
        <w:t>December</w:t>
      </w:r>
      <w:r w:rsidRPr="000C257C">
        <w:rPr>
          <w:b/>
          <w:bCs/>
          <w:color w:val="auto"/>
          <w:sz w:val="20"/>
          <w:szCs w:val="20"/>
        </w:rPr>
        <w:t xml:space="preserve"> 202</w:t>
      </w:r>
      <w:r w:rsidR="0015405E">
        <w:rPr>
          <w:b/>
          <w:bCs/>
          <w:color w:val="auto"/>
          <w:sz w:val="20"/>
          <w:szCs w:val="20"/>
        </w:rPr>
        <w:t>5</w:t>
      </w:r>
    </w:p>
    <w:p w14:paraId="0C50B896" w14:textId="2279525A" w:rsidR="00092C60" w:rsidRDefault="0015405E" w:rsidP="00092C6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Worked with individual members of the chapter to ensure a positive culture between members and chapter wide.</w:t>
      </w:r>
    </w:p>
    <w:p w14:paraId="3CE0DBB5" w14:textId="65374920" w:rsidR="00CA6D4B" w:rsidRPr="0093587D" w:rsidRDefault="00092C60" w:rsidP="00CA6D4B">
      <w:pPr>
        <w:pStyle w:val="ListParagraph"/>
        <w:numPr>
          <w:ilvl w:val="0"/>
          <w:numId w:val="20"/>
        </w:numPr>
        <w:spacing w:after="0"/>
        <w:rPr>
          <w:b/>
          <w:bCs/>
          <w:color w:val="auto"/>
          <w:sz w:val="20"/>
          <w:szCs w:val="20"/>
        </w:rPr>
      </w:pPr>
      <w:r w:rsidRPr="0093587D">
        <w:rPr>
          <w:color w:val="auto"/>
          <w:sz w:val="20"/>
          <w:szCs w:val="20"/>
        </w:rPr>
        <w:t xml:space="preserve">Coordinated with </w:t>
      </w:r>
      <w:r w:rsidR="0093587D">
        <w:rPr>
          <w:color w:val="auto"/>
          <w:sz w:val="20"/>
          <w:szCs w:val="20"/>
        </w:rPr>
        <w:t>a small team of members to discuss and plan events and discussions surrounding mental health and well-being.</w:t>
      </w:r>
    </w:p>
    <w:p w14:paraId="5232C7CB" w14:textId="77777777" w:rsidR="0093587D" w:rsidRPr="0093587D" w:rsidRDefault="0093587D" w:rsidP="0093587D">
      <w:pPr>
        <w:spacing w:after="0"/>
        <w:ind w:left="413"/>
        <w:rPr>
          <w:b/>
          <w:bCs/>
          <w:color w:val="auto"/>
          <w:sz w:val="20"/>
          <w:szCs w:val="20"/>
        </w:rPr>
      </w:pPr>
    </w:p>
    <w:p w14:paraId="2EACA5B1" w14:textId="5496460A" w:rsidR="00CC6B74" w:rsidRDefault="00CA6D4B" w:rsidP="00CC6B74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Skills</w:t>
      </w:r>
    </w:p>
    <w:p w14:paraId="5EE2E270" w14:textId="085D54DD" w:rsidR="00CC6B74" w:rsidRDefault="00CC6B74" w:rsidP="00CC6B74">
      <w:pPr>
        <w:pStyle w:val="ListParagraph"/>
        <w:numPr>
          <w:ilvl w:val="0"/>
          <w:numId w:val="22"/>
        </w:numPr>
        <w:spacing w:after="0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Languages: </w:t>
      </w:r>
      <w:r w:rsidR="00053287">
        <w:rPr>
          <w:color w:val="auto"/>
          <w:sz w:val="20"/>
          <w:szCs w:val="20"/>
        </w:rPr>
        <w:t>C, C++, CSS, HTML</w:t>
      </w:r>
      <w:r w:rsidR="00A6653A">
        <w:rPr>
          <w:color w:val="auto"/>
          <w:sz w:val="20"/>
          <w:szCs w:val="20"/>
        </w:rPr>
        <w:t xml:space="preserve">5, Kotlin, </w:t>
      </w:r>
      <w:r w:rsidR="00A6653A" w:rsidRPr="00CA5EFF">
        <w:rPr>
          <w:color w:val="auto"/>
          <w:sz w:val="20"/>
          <w:szCs w:val="20"/>
        </w:rPr>
        <w:t>JavaScript</w:t>
      </w:r>
      <w:r w:rsidR="00A6653A">
        <w:rPr>
          <w:color w:val="auto"/>
          <w:sz w:val="20"/>
          <w:szCs w:val="20"/>
        </w:rPr>
        <w:t xml:space="preserve">, </w:t>
      </w:r>
      <w:r w:rsidR="00AB1C32">
        <w:rPr>
          <w:color w:val="auto"/>
          <w:sz w:val="20"/>
          <w:szCs w:val="20"/>
        </w:rPr>
        <w:t xml:space="preserve">R, </w:t>
      </w:r>
      <w:r w:rsidRPr="00CA5EFF">
        <w:rPr>
          <w:color w:val="auto"/>
          <w:sz w:val="20"/>
          <w:szCs w:val="20"/>
        </w:rPr>
        <w:t xml:space="preserve">Python, </w:t>
      </w:r>
      <w:r w:rsidR="00AB1C32">
        <w:rPr>
          <w:color w:val="auto"/>
          <w:sz w:val="20"/>
          <w:szCs w:val="20"/>
        </w:rPr>
        <w:t>SQL</w:t>
      </w:r>
      <w:r w:rsidRPr="00CA5EFF">
        <w:rPr>
          <w:color w:val="auto"/>
          <w:sz w:val="20"/>
          <w:szCs w:val="20"/>
        </w:rPr>
        <w:t>,</w:t>
      </w:r>
      <w:r w:rsidR="00F16DE6">
        <w:rPr>
          <w:color w:val="auto"/>
          <w:sz w:val="20"/>
          <w:szCs w:val="20"/>
        </w:rPr>
        <w:t xml:space="preserve"> TypeScript</w:t>
      </w:r>
      <w:r w:rsidR="00A6653A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| Intermediate Spanish</w:t>
      </w:r>
    </w:p>
    <w:p w14:paraId="74572092" w14:textId="5C4BBE7B" w:rsidR="00D46E70" w:rsidRPr="00CA5EFF" w:rsidRDefault="00D46E70" w:rsidP="00CC6B74">
      <w:pPr>
        <w:pStyle w:val="ListParagraph"/>
        <w:numPr>
          <w:ilvl w:val="0"/>
          <w:numId w:val="22"/>
        </w:numPr>
        <w:spacing w:after="0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Frameworks &amp; Libraries:</w:t>
      </w:r>
      <w:r>
        <w:rPr>
          <w:color w:val="auto"/>
          <w:sz w:val="20"/>
          <w:szCs w:val="20"/>
        </w:rPr>
        <w:t xml:space="preserve"> React, </w:t>
      </w:r>
      <w:proofErr w:type="spellStart"/>
      <w:r>
        <w:rPr>
          <w:color w:val="auto"/>
          <w:sz w:val="20"/>
          <w:szCs w:val="20"/>
        </w:rPr>
        <w:t>Preact</w:t>
      </w:r>
      <w:proofErr w:type="spellEnd"/>
      <w:r>
        <w:rPr>
          <w:color w:val="auto"/>
          <w:sz w:val="20"/>
          <w:szCs w:val="20"/>
        </w:rPr>
        <w:t xml:space="preserve">, </w:t>
      </w:r>
      <w:proofErr w:type="spellStart"/>
      <w:r w:rsidR="002933AC">
        <w:rPr>
          <w:color w:val="auto"/>
          <w:sz w:val="20"/>
          <w:szCs w:val="20"/>
        </w:rPr>
        <w:t>PyTorch</w:t>
      </w:r>
      <w:proofErr w:type="spellEnd"/>
      <w:r w:rsidR="002933AC">
        <w:rPr>
          <w:color w:val="auto"/>
          <w:sz w:val="20"/>
          <w:szCs w:val="20"/>
        </w:rPr>
        <w:t>, Pandas, NumPy, Node.js</w:t>
      </w:r>
    </w:p>
    <w:p w14:paraId="48A79005" w14:textId="1A402351" w:rsidR="006D7DC4" w:rsidRPr="002D645D" w:rsidRDefault="00CC6B74" w:rsidP="002933AC">
      <w:pPr>
        <w:pStyle w:val="ListParagraph"/>
        <w:numPr>
          <w:ilvl w:val="0"/>
          <w:numId w:val="22"/>
        </w:numPr>
      </w:pPr>
      <w:r>
        <w:rPr>
          <w:b/>
          <w:bCs/>
          <w:color w:val="auto"/>
          <w:sz w:val="20"/>
          <w:szCs w:val="20"/>
        </w:rPr>
        <w:t>Tools</w:t>
      </w:r>
      <w:r w:rsidR="002933AC">
        <w:rPr>
          <w:b/>
          <w:bCs/>
          <w:color w:val="auto"/>
          <w:sz w:val="20"/>
          <w:szCs w:val="20"/>
        </w:rPr>
        <w:t xml:space="preserve"> &amp; Environments</w:t>
      </w:r>
      <w:r>
        <w:rPr>
          <w:b/>
          <w:bCs/>
          <w:color w:val="auto"/>
          <w:sz w:val="20"/>
          <w:szCs w:val="20"/>
        </w:rPr>
        <w:t>:</w:t>
      </w:r>
      <w:r>
        <w:rPr>
          <w:color w:val="auto"/>
          <w:sz w:val="20"/>
          <w:szCs w:val="20"/>
        </w:rPr>
        <w:t xml:space="preserve"> </w:t>
      </w:r>
      <w:r w:rsidR="002933AC">
        <w:rPr>
          <w:color w:val="auto"/>
          <w:sz w:val="20"/>
          <w:szCs w:val="20"/>
        </w:rPr>
        <w:t xml:space="preserve">Linux, </w:t>
      </w:r>
      <w:r w:rsidR="002B2C08">
        <w:rPr>
          <w:color w:val="auto"/>
          <w:sz w:val="20"/>
          <w:szCs w:val="20"/>
        </w:rPr>
        <w:t>Git/GitHub</w:t>
      </w:r>
      <w:r w:rsidR="00A73059">
        <w:rPr>
          <w:color w:val="auto"/>
          <w:sz w:val="20"/>
          <w:szCs w:val="20"/>
        </w:rPr>
        <w:t xml:space="preserve">, </w:t>
      </w:r>
      <w:r w:rsidR="002B2C08">
        <w:rPr>
          <w:color w:val="auto"/>
          <w:sz w:val="20"/>
          <w:szCs w:val="20"/>
        </w:rPr>
        <w:t>Visual Studio Code</w:t>
      </w:r>
      <w:r w:rsidR="00731C27">
        <w:rPr>
          <w:color w:val="auto"/>
          <w:sz w:val="20"/>
          <w:szCs w:val="20"/>
        </w:rPr>
        <w:t>,</w:t>
      </w:r>
      <w:r w:rsidR="002B2C08">
        <w:rPr>
          <w:color w:val="auto"/>
          <w:sz w:val="20"/>
          <w:szCs w:val="20"/>
        </w:rPr>
        <w:t xml:space="preserve"> PyCharm</w:t>
      </w:r>
      <w:r w:rsidR="00593AD6">
        <w:rPr>
          <w:color w:val="auto"/>
          <w:sz w:val="20"/>
          <w:szCs w:val="20"/>
        </w:rPr>
        <w:t>,</w:t>
      </w:r>
      <w:r w:rsidR="00C115A0">
        <w:rPr>
          <w:color w:val="auto"/>
          <w:sz w:val="20"/>
          <w:szCs w:val="20"/>
        </w:rPr>
        <w:t xml:space="preserve"> PowerShell</w:t>
      </w:r>
      <w:r w:rsidR="00867CA5">
        <w:rPr>
          <w:color w:val="auto"/>
          <w:sz w:val="20"/>
          <w:szCs w:val="20"/>
        </w:rPr>
        <w:t>,</w:t>
      </w:r>
      <w:r w:rsidR="00593AD6">
        <w:rPr>
          <w:color w:val="auto"/>
          <w:sz w:val="20"/>
          <w:szCs w:val="20"/>
        </w:rPr>
        <w:t xml:space="preserve"> </w:t>
      </w:r>
      <w:r w:rsidR="002B2C08">
        <w:rPr>
          <w:color w:val="auto"/>
          <w:sz w:val="20"/>
          <w:szCs w:val="20"/>
        </w:rPr>
        <w:t>Playwright, Postma</w:t>
      </w:r>
      <w:r w:rsidR="002933AC">
        <w:rPr>
          <w:color w:val="auto"/>
          <w:sz w:val="20"/>
          <w:szCs w:val="20"/>
        </w:rPr>
        <w:t>n</w:t>
      </w:r>
      <w:r w:rsidR="002B2C08">
        <w:rPr>
          <w:color w:val="auto"/>
          <w:sz w:val="20"/>
          <w:szCs w:val="20"/>
        </w:rPr>
        <w:t>, Swagger API</w:t>
      </w:r>
      <w:r w:rsidR="00C74C38">
        <w:rPr>
          <w:color w:val="auto"/>
          <w:sz w:val="20"/>
          <w:szCs w:val="20"/>
        </w:rPr>
        <w:t>, MongoDB</w:t>
      </w:r>
      <w:r w:rsidR="002933AC">
        <w:rPr>
          <w:color w:val="auto"/>
          <w:sz w:val="20"/>
          <w:szCs w:val="20"/>
        </w:rPr>
        <w:t>, HPC Environments</w:t>
      </w:r>
    </w:p>
    <w:p w14:paraId="5D7188D2" w14:textId="77777777" w:rsidR="002D645D" w:rsidRPr="006D7DC4" w:rsidRDefault="002D645D" w:rsidP="002D645D">
      <w:pPr>
        <w:ind w:left="360"/>
      </w:pPr>
    </w:p>
    <w:p w14:paraId="25C37729" w14:textId="77777777" w:rsidR="006D7DC4" w:rsidRPr="006D7DC4" w:rsidRDefault="006D7DC4" w:rsidP="006D7DC4"/>
    <w:p w14:paraId="7E9B6F8C" w14:textId="77777777" w:rsidR="006D7DC4" w:rsidRPr="006D7DC4" w:rsidRDefault="006D7DC4" w:rsidP="006D7DC4"/>
    <w:p w14:paraId="7A16FF75" w14:textId="77777777" w:rsidR="006D7DC4" w:rsidRPr="006D7DC4" w:rsidRDefault="006D7DC4" w:rsidP="006D7DC4"/>
    <w:p w14:paraId="144AB5E2" w14:textId="77777777" w:rsidR="006D7DC4" w:rsidRPr="006D7DC4" w:rsidRDefault="006D7DC4" w:rsidP="006D7DC4"/>
    <w:p w14:paraId="0475799B" w14:textId="77777777" w:rsidR="006D7DC4" w:rsidRPr="006D7DC4" w:rsidRDefault="006D7DC4" w:rsidP="006D7DC4"/>
    <w:p w14:paraId="505B4F25" w14:textId="77777777" w:rsidR="006D7DC4" w:rsidRPr="006D7DC4" w:rsidRDefault="006D7DC4" w:rsidP="006D7DC4"/>
    <w:p w14:paraId="1E666CB8" w14:textId="77777777" w:rsidR="006D7DC4" w:rsidRPr="006D7DC4" w:rsidRDefault="006D7DC4" w:rsidP="006D7DC4"/>
    <w:p w14:paraId="03BB302A" w14:textId="77777777" w:rsidR="006D7DC4" w:rsidRPr="006D7DC4" w:rsidRDefault="006D7DC4" w:rsidP="006D7DC4"/>
    <w:p w14:paraId="30C7AF84" w14:textId="77777777" w:rsidR="006D7DC4" w:rsidRPr="006D7DC4" w:rsidRDefault="006D7DC4" w:rsidP="006D7DC4"/>
    <w:p w14:paraId="17268A16" w14:textId="77777777" w:rsidR="006D7DC4" w:rsidRPr="006D7DC4" w:rsidRDefault="006D7DC4" w:rsidP="006D7DC4"/>
    <w:p w14:paraId="6800BDD9" w14:textId="77777777" w:rsidR="006D7DC4" w:rsidRPr="006D7DC4" w:rsidRDefault="006D7DC4" w:rsidP="006D7DC4"/>
    <w:p w14:paraId="7195B668" w14:textId="77777777" w:rsidR="006D7DC4" w:rsidRPr="006D7DC4" w:rsidRDefault="006D7DC4" w:rsidP="006D7DC4"/>
    <w:p w14:paraId="31942831" w14:textId="77777777" w:rsidR="006D7DC4" w:rsidRPr="006D7DC4" w:rsidRDefault="006D7DC4" w:rsidP="006D7DC4"/>
    <w:p w14:paraId="17EA36C3" w14:textId="77777777" w:rsidR="006D7DC4" w:rsidRPr="006D7DC4" w:rsidRDefault="006D7DC4" w:rsidP="006D7DC4"/>
    <w:p w14:paraId="2D9F7148" w14:textId="77777777" w:rsidR="006D7DC4" w:rsidRPr="006D7DC4" w:rsidRDefault="006D7DC4" w:rsidP="006D7DC4"/>
    <w:p w14:paraId="47BB504E" w14:textId="77777777" w:rsidR="006D7DC4" w:rsidRPr="006D7DC4" w:rsidRDefault="006D7DC4" w:rsidP="006D7DC4"/>
    <w:p w14:paraId="667E40C8" w14:textId="77777777" w:rsidR="006D7DC4" w:rsidRPr="006D7DC4" w:rsidRDefault="006D7DC4" w:rsidP="006D7DC4"/>
    <w:p w14:paraId="456DCA76" w14:textId="77777777" w:rsidR="006D7DC4" w:rsidRPr="006D7DC4" w:rsidRDefault="006D7DC4" w:rsidP="006D7DC4"/>
    <w:p w14:paraId="446337D3" w14:textId="77777777" w:rsidR="006D7DC4" w:rsidRPr="006D7DC4" w:rsidRDefault="006D7DC4" w:rsidP="006D7DC4"/>
    <w:p w14:paraId="0C87923F" w14:textId="77777777" w:rsidR="006D7DC4" w:rsidRPr="006D7DC4" w:rsidRDefault="006D7DC4" w:rsidP="006D7DC4"/>
    <w:p w14:paraId="154F47C1" w14:textId="77777777" w:rsidR="006D7DC4" w:rsidRPr="006D7DC4" w:rsidRDefault="006D7DC4" w:rsidP="006D7DC4"/>
    <w:p w14:paraId="658851DE" w14:textId="77777777" w:rsidR="006D7DC4" w:rsidRPr="006D7DC4" w:rsidRDefault="006D7DC4" w:rsidP="006D7DC4"/>
    <w:p w14:paraId="1F4E3EE5" w14:textId="77777777" w:rsidR="006D7DC4" w:rsidRPr="006D7DC4" w:rsidRDefault="006D7DC4" w:rsidP="006D7DC4"/>
    <w:p w14:paraId="103591BA" w14:textId="77777777" w:rsidR="006D7DC4" w:rsidRPr="006D7DC4" w:rsidRDefault="006D7DC4" w:rsidP="006D7DC4">
      <w:pPr>
        <w:ind w:firstLine="720"/>
      </w:pPr>
    </w:p>
    <w:sectPr w:rsidR="006D7DC4" w:rsidRPr="006D7DC4" w:rsidSect="00461E90">
      <w:footerReference w:type="default" r:id="rId10"/>
      <w:pgSz w:w="12240" w:h="15840"/>
      <w:pgMar w:top="720" w:right="990" w:bottom="810" w:left="99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62AA" w14:textId="77777777" w:rsidR="00006635" w:rsidRDefault="00006635">
      <w:pPr>
        <w:spacing w:after="0"/>
      </w:pPr>
      <w:r>
        <w:separator/>
      </w:r>
    </w:p>
  </w:endnote>
  <w:endnote w:type="continuationSeparator" w:id="0">
    <w:p w14:paraId="6FD39F59" w14:textId="77777777" w:rsidR="00006635" w:rsidRDefault="00006635">
      <w:pPr>
        <w:spacing w:after="0"/>
      </w:pPr>
      <w:r>
        <w:continuationSeparator/>
      </w:r>
    </w:p>
  </w:endnote>
  <w:endnote w:type="continuationNotice" w:id="1">
    <w:p w14:paraId="056940E2" w14:textId="77777777" w:rsidR="00006635" w:rsidRDefault="0000663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6F1C" w14:textId="0DBF34F5" w:rsidR="00394A6D" w:rsidRDefault="00394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D906" w14:textId="77777777" w:rsidR="00006635" w:rsidRDefault="00006635">
      <w:pPr>
        <w:spacing w:after="0"/>
      </w:pPr>
      <w:r>
        <w:separator/>
      </w:r>
    </w:p>
  </w:footnote>
  <w:footnote w:type="continuationSeparator" w:id="0">
    <w:p w14:paraId="48CC85E3" w14:textId="77777777" w:rsidR="00006635" w:rsidRDefault="00006635">
      <w:pPr>
        <w:spacing w:after="0"/>
      </w:pPr>
      <w:r>
        <w:continuationSeparator/>
      </w:r>
    </w:p>
  </w:footnote>
  <w:footnote w:type="continuationNotice" w:id="1">
    <w:p w14:paraId="526E0E48" w14:textId="77777777" w:rsidR="00006635" w:rsidRDefault="00006635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5AFD7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905226"/>
    <w:multiLevelType w:val="hybridMultilevel"/>
    <w:tmpl w:val="60503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36FB8"/>
    <w:multiLevelType w:val="hybridMultilevel"/>
    <w:tmpl w:val="8BF6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91109"/>
    <w:multiLevelType w:val="hybridMultilevel"/>
    <w:tmpl w:val="7AF6C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3BF72382"/>
    <w:multiLevelType w:val="hybridMultilevel"/>
    <w:tmpl w:val="B5889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C5F49"/>
    <w:multiLevelType w:val="hybridMultilevel"/>
    <w:tmpl w:val="7BDE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C8299F"/>
    <w:multiLevelType w:val="hybridMultilevel"/>
    <w:tmpl w:val="DCAA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55CC1"/>
    <w:multiLevelType w:val="hybridMultilevel"/>
    <w:tmpl w:val="57C2473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9" w15:restartNumberingAfterBreak="0">
    <w:nsid w:val="78465B1E"/>
    <w:multiLevelType w:val="hybridMultilevel"/>
    <w:tmpl w:val="B370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D3C34"/>
    <w:multiLevelType w:val="hybridMultilevel"/>
    <w:tmpl w:val="A4FC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380277">
    <w:abstractNumId w:val="9"/>
  </w:num>
  <w:num w:numId="2" w16cid:durableId="1253584115">
    <w:abstractNumId w:val="9"/>
    <w:lvlOverride w:ilvl="0">
      <w:startOverride w:val="1"/>
    </w:lvlOverride>
  </w:num>
  <w:num w:numId="3" w16cid:durableId="1354064875">
    <w:abstractNumId w:val="9"/>
    <w:lvlOverride w:ilvl="0">
      <w:startOverride w:val="1"/>
    </w:lvlOverride>
  </w:num>
  <w:num w:numId="4" w16cid:durableId="2126191216">
    <w:abstractNumId w:val="9"/>
    <w:lvlOverride w:ilvl="0">
      <w:startOverride w:val="1"/>
    </w:lvlOverride>
  </w:num>
  <w:num w:numId="5" w16cid:durableId="2093769481">
    <w:abstractNumId w:val="7"/>
  </w:num>
  <w:num w:numId="6" w16cid:durableId="1040205274">
    <w:abstractNumId w:val="6"/>
  </w:num>
  <w:num w:numId="7" w16cid:durableId="673267420">
    <w:abstractNumId w:val="5"/>
  </w:num>
  <w:num w:numId="8" w16cid:durableId="358119912">
    <w:abstractNumId w:val="4"/>
  </w:num>
  <w:num w:numId="9" w16cid:durableId="1897398726">
    <w:abstractNumId w:val="8"/>
  </w:num>
  <w:num w:numId="10" w16cid:durableId="830952366">
    <w:abstractNumId w:val="3"/>
  </w:num>
  <w:num w:numId="11" w16cid:durableId="1586381326">
    <w:abstractNumId w:val="2"/>
  </w:num>
  <w:num w:numId="12" w16cid:durableId="1762144024">
    <w:abstractNumId w:val="1"/>
  </w:num>
  <w:num w:numId="13" w16cid:durableId="190806420">
    <w:abstractNumId w:val="0"/>
  </w:num>
  <w:num w:numId="14" w16cid:durableId="1920289813">
    <w:abstractNumId w:val="13"/>
  </w:num>
  <w:num w:numId="15" w16cid:durableId="149607219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399719820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213937015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19539397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249002715">
    <w:abstractNumId w:val="16"/>
  </w:num>
  <w:num w:numId="20" w16cid:durableId="1819373608">
    <w:abstractNumId w:val="18"/>
  </w:num>
  <w:num w:numId="21" w16cid:durableId="2089963736">
    <w:abstractNumId w:val="12"/>
  </w:num>
  <w:num w:numId="22" w16cid:durableId="638270290">
    <w:abstractNumId w:val="20"/>
  </w:num>
  <w:num w:numId="23" w16cid:durableId="2021734015">
    <w:abstractNumId w:val="17"/>
  </w:num>
  <w:num w:numId="24" w16cid:durableId="961229139">
    <w:abstractNumId w:val="10"/>
  </w:num>
  <w:num w:numId="25" w16cid:durableId="359748404">
    <w:abstractNumId w:val="11"/>
  </w:num>
  <w:num w:numId="26" w16cid:durableId="1390956857">
    <w:abstractNumId w:val="15"/>
  </w:num>
  <w:num w:numId="27" w16cid:durableId="626277290">
    <w:abstractNumId w:val="14"/>
  </w:num>
  <w:num w:numId="28" w16cid:durableId="17670731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BE"/>
    <w:rsid w:val="00003868"/>
    <w:rsid w:val="0000427F"/>
    <w:rsid w:val="00006635"/>
    <w:rsid w:val="000124F9"/>
    <w:rsid w:val="00024C44"/>
    <w:rsid w:val="000320AF"/>
    <w:rsid w:val="00036013"/>
    <w:rsid w:val="00041385"/>
    <w:rsid w:val="00053287"/>
    <w:rsid w:val="000563BE"/>
    <w:rsid w:val="000667B6"/>
    <w:rsid w:val="00074872"/>
    <w:rsid w:val="0007697F"/>
    <w:rsid w:val="00082736"/>
    <w:rsid w:val="000876D8"/>
    <w:rsid w:val="00092C60"/>
    <w:rsid w:val="000A2071"/>
    <w:rsid w:val="000A7EBB"/>
    <w:rsid w:val="000B4B3B"/>
    <w:rsid w:val="000C0DF7"/>
    <w:rsid w:val="000C15E6"/>
    <w:rsid w:val="000C257C"/>
    <w:rsid w:val="000C29D9"/>
    <w:rsid w:val="000C61F7"/>
    <w:rsid w:val="000D1215"/>
    <w:rsid w:val="000D1218"/>
    <w:rsid w:val="000D32C1"/>
    <w:rsid w:val="000D5888"/>
    <w:rsid w:val="000D5CA4"/>
    <w:rsid w:val="000D6C33"/>
    <w:rsid w:val="000D7F38"/>
    <w:rsid w:val="000E48B3"/>
    <w:rsid w:val="00107E4F"/>
    <w:rsid w:val="001117B1"/>
    <w:rsid w:val="001124A2"/>
    <w:rsid w:val="00122251"/>
    <w:rsid w:val="00133D35"/>
    <w:rsid w:val="001373AE"/>
    <w:rsid w:val="00142281"/>
    <w:rsid w:val="001436C9"/>
    <w:rsid w:val="0014745D"/>
    <w:rsid w:val="00152C38"/>
    <w:rsid w:val="0015405E"/>
    <w:rsid w:val="001623BB"/>
    <w:rsid w:val="00165263"/>
    <w:rsid w:val="00166ABE"/>
    <w:rsid w:val="0017384D"/>
    <w:rsid w:val="00174590"/>
    <w:rsid w:val="001970FE"/>
    <w:rsid w:val="001A0DCE"/>
    <w:rsid w:val="001A4A36"/>
    <w:rsid w:val="001A65A2"/>
    <w:rsid w:val="001B0DD2"/>
    <w:rsid w:val="001B2CE1"/>
    <w:rsid w:val="001C2CCA"/>
    <w:rsid w:val="001C2D08"/>
    <w:rsid w:val="001C557F"/>
    <w:rsid w:val="001D608B"/>
    <w:rsid w:val="001E262C"/>
    <w:rsid w:val="001E2663"/>
    <w:rsid w:val="001E68E7"/>
    <w:rsid w:val="001F01E8"/>
    <w:rsid w:val="001F02CE"/>
    <w:rsid w:val="001F0C21"/>
    <w:rsid w:val="001F5100"/>
    <w:rsid w:val="001F619A"/>
    <w:rsid w:val="001F6650"/>
    <w:rsid w:val="00210A6C"/>
    <w:rsid w:val="00212D9D"/>
    <w:rsid w:val="002131DB"/>
    <w:rsid w:val="0022211C"/>
    <w:rsid w:val="0022327E"/>
    <w:rsid w:val="002362AD"/>
    <w:rsid w:val="0024287D"/>
    <w:rsid w:val="0024598E"/>
    <w:rsid w:val="00257DB5"/>
    <w:rsid w:val="002641CE"/>
    <w:rsid w:val="00264DD4"/>
    <w:rsid w:val="00265080"/>
    <w:rsid w:val="0027320B"/>
    <w:rsid w:val="00280D30"/>
    <w:rsid w:val="00292E1D"/>
    <w:rsid w:val="002933AC"/>
    <w:rsid w:val="0029437C"/>
    <w:rsid w:val="0029616C"/>
    <w:rsid w:val="002A09FA"/>
    <w:rsid w:val="002A5A0C"/>
    <w:rsid w:val="002B109F"/>
    <w:rsid w:val="002B1C01"/>
    <w:rsid w:val="002B2C08"/>
    <w:rsid w:val="002B76F1"/>
    <w:rsid w:val="002C0903"/>
    <w:rsid w:val="002C1197"/>
    <w:rsid w:val="002C3AEA"/>
    <w:rsid w:val="002C6323"/>
    <w:rsid w:val="002D27F9"/>
    <w:rsid w:val="002D5F31"/>
    <w:rsid w:val="002D645D"/>
    <w:rsid w:val="002D7A5A"/>
    <w:rsid w:val="002E7526"/>
    <w:rsid w:val="00303A07"/>
    <w:rsid w:val="00304FD6"/>
    <w:rsid w:val="003104F8"/>
    <w:rsid w:val="00315E4E"/>
    <w:rsid w:val="00316CC2"/>
    <w:rsid w:val="00326C36"/>
    <w:rsid w:val="00330BF9"/>
    <w:rsid w:val="00331A0D"/>
    <w:rsid w:val="00355E46"/>
    <w:rsid w:val="00363985"/>
    <w:rsid w:val="0036450D"/>
    <w:rsid w:val="003647D3"/>
    <w:rsid w:val="003719B7"/>
    <w:rsid w:val="0037302C"/>
    <w:rsid w:val="00373EB1"/>
    <w:rsid w:val="00374627"/>
    <w:rsid w:val="003772EF"/>
    <w:rsid w:val="00386157"/>
    <w:rsid w:val="003932B6"/>
    <w:rsid w:val="003935F1"/>
    <w:rsid w:val="00394A6D"/>
    <w:rsid w:val="00394BC5"/>
    <w:rsid w:val="00397D1D"/>
    <w:rsid w:val="003A55AB"/>
    <w:rsid w:val="003A60CE"/>
    <w:rsid w:val="003B1433"/>
    <w:rsid w:val="003B2215"/>
    <w:rsid w:val="003B525E"/>
    <w:rsid w:val="003B5DF1"/>
    <w:rsid w:val="003B689B"/>
    <w:rsid w:val="003B789E"/>
    <w:rsid w:val="003C0396"/>
    <w:rsid w:val="003C041C"/>
    <w:rsid w:val="003C1E64"/>
    <w:rsid w:val="003C4B0A"/>
    <w:rsid w:val="003C62FE"/>
    <w:rsid w:val="003D0041"/>
    <w:rsid w:val="003D19B5"/>
    <w:rsid w:val="003D2B0D"/>
    <w:rsid w:val="003D4F39"/>
    <w:rsid w:val="003D5604"/>
    <w:rsid w:val="003D6206"/>
    <w:rsid w:val="003E0D59"/>
    <w:rsid w:val="003E3C25"/>
    <w:rsid w:val="003F19B9"/>
    <w:rsid w:val="003F6179"/>
    <w:rsid w:val="00403E6E"/>
    <w:rsid w:val="004042DD"/>
    <w:rsid w:val="00405373"/>
    <w:rsid w:val="00405D22"/>
    <w:rsid w:val="0041000F"/>
    <w:rsid w:val="00411E43"/>
    <w:rsid w:val="00411F48"/>
    <w:rsid w:val="004175A4"/>
    <w:rsid w:val="00417B7C"/>
    <w:rsid w:val="00427F8B"/>
    <w:rsid w:val="00435029"/>
    <w:rsid w:val="00437221"/>
    <w:rsid w:val="00445A16"/>
    <w:rsid w:val="004466C2"/>
    <w:rsid w:val="004476A1"/>
    <w:rsid w:val="00450AEC"/>
    <w:rsid w:val="00460921"/>
    <w:rsid w:val="00461362"/>
    <w:rsid w:val="00461E90"/>
    <w:rsid w:val="0046272D"/>
    <w:rsid w:val="00467396"/>
    <w:rsid w:val="00467EE5"/>
    <w:rsid w:val="0047002A"/>
    <w:rsid w:val="00471ACE"/>
    <w:rsid w:val="004844FB"/>
    <w:rsid w:val="0048454D"/>
    <w:rsid w:val="00484EA9"/>
    <w:rsid w:val="00495715"/>
    <w:rsid w:val="004A2DB4"/>
    <w:rsid w:val="004A4BFF"/>
    <w:rsid w:val="004B1DFA"/>
    <w:rsid w:val="004B377E"/>
    <w:rsid w:val="004B7D76"/>
    <w:rsid w:val="004C59ED"/>
    <w:rsid w:val="004D0673"/>
    <w:rsid w:val="004D23D6"/>
    <w:rsid w:val="004D2CAB"/>
    <w:rsid w:val="004D5E26"/>
    <w:rsid w:val="004E02F7"/>
    <w:rsid w:val="004E7CF9"/>
    <w:rsid w:val="004F5245"/>
    <w:rsid w:val="004F66B3"/>
    <w:rsid w:val="00502FF6"/>
    <w:rsid w:val="005046AD"/>
    <w:rsid w:val="00507FD1"/>
    <w:rsid w:val="005114E7"/>
    <w:rsid w:val="00511BAB"/>
    <w:rsid w:val="005210F8"/>
    <w:rsid w:val="00521A3E"/>
    <w:rsid w:val="0052674E"/>
    <w:rsid w:val="00531894"/>
    <w:rsid w:val="005357BB"/>
    <w:rsid w:val="00552484"/>
    <w:rsid w:val="00564C16"/>
    <w:rsid w:val="00570589"/>
    <w:rsid w:val="00573E13"/>
    <w:rsid w:val="00593AD6"/>
    <w:rsid w:val="0059741D"/>
    <w:rsid w:val="005A1E6E"/>
    <w:rsid w:val="005B5793"/>
    <w:rsid w:val="005C113F"/>
    <w:rsid w:val="005D1C44"/>
    <w:rsid w:val="005D4DD1"/>
    <w:rsid w:val="005D6814"/>
    <w:rsid w:val="005E040D"/>
    <w:rsid w:val="005E339F"/>
    <w:rsid w:val="005E5E55"/>
    <w:rsid w:val="005F1A52"/>
    <w:rsid w:val="006032EF"/>
    <w:rsid w:val="00610A12"/>
    <w:rsid w:val="00610A8A"/>
    <w:rsid w:val="00616068"/>
    <w:rsid w:val="0061661C"/>
    <w:rsid w:val="00616EE1"/>
    <w:rsid w:val="006227FE"/>
    <w:rsid w:val="00632988"/>
    <w:rsid w:val="00636512"/>
    <w:rsid w:val="00637631"/>
    <w:rsid w:val="00641AC1"/>
    <w:rsid w:val="006468B6"/>
    <w:rsid w:val="00655AC4"/>
    <w:rsid w:val="006565E9"/>
    <w:rsid w:val="00657BDB"/>
    <w:rsid w:val="0066353A"/>
    <w:rsid w:val="00663905"/>
    <w:rsid w:val="00663DC6"/>
    <w:rsid w:val="006653D6"/>
    <w:rsid w:val="00670630"/>
    <w:rsid w:val="00676FBC"/>
    <w:rsid w:val="006815E8"/>
    <w:rsid w:val="00684222"/>
    <w:rsid w:val="00684963"/>
    <w:rsid w:val="006874D9"/>
    <w:rsid w:val="0069027C"/>
    <w:rsid w:val="00694179"/>
    <w:rsid w:val="00695C34"/>
    <w:rsid w:val="006A05C8"/>
    <w:rsid w:val="006A13C4"/>
    <w:rsid w:val="006A39D4"/>
    <w:rsid w:val="006C056F"/>
    <w:rsid w:val="006C3166"/>
    <w:rsid w:val="006C3740"/>
    <w:rsid w:val="006C640A"/>
    <w:rsid w:val="006D36D1"/>
    <w:rsid w:val="006D39C5"/>
    <w:rsid w:val="006D7DC4"/>
    <w:rsid w:val="006E0118"/>
    <w:rsid w:val="006E401C"/>
    <w:rsid w:val="006E575C"/>
    <w:rsid w:val="006E728D"/>
    <w:rsid w:val="006F1AA9"/>
    <w:rsid w:val="007012B8"/>
    <w:rsid w:val="00702C21"/>
    <w:rsid w:val="00710A44"/>
    <w:rsid w:val="00726D8F"/>
    <w:rsid w:val="00731C27"/>
    <w:rsid w:val="00735855"/>
    <w:rsid w:val="00741328"/>
    <w:rsid w:val="00745EE7"/>
    <w:rsid w:val="00752893"/>
    <w:rsid w:val="00757C88"/>
    <w:rsid w:val="00764656"/>
    <w:rsid w:val="00770051"/>
    <w:rsid w:val="00770726"/>
    <w:rsid w:val="00770D62"/>
    <w:rsid w:val="0077621B"/>
    <w:rsid w:val="007836B2"/>
    <w:rsid w:val="00787880"/>
    <w:rsid w:val="00790055"/>
    <w:rsid w:val="007902A9"/>
    <w:rsid w:val="007963CE"/>
    <w:rsid w:val="007B4CA6"/>
    <w:rsid w:val="007B730B"/>
    <w:rsid w:val="007B7D65"/>
    <w:rsid w:val="007C016B"/>
    <w:rsid w:val="007C4238"/>
    <w:rsid w:val="007C79AE"/>
    <w:rsid w:val="007C7B86"/>
    <w:rsid w:val="007D00B3"/>
    <w:rsid w:val="007D2317"/>
    <w:rsid w:val="007D38D7"/>
    <w:rsid w:val="007D503E"/>
    <w:rsid w:val="007F1128"/>
    <w:rsid w:val="007F2CD8"/>
    <w:rsid w:val="007F3370"/>
    <w:rsid w:val="007F3B8A"/>
    <w:rsid w:val="007F3EAF"/>
    <w:rsid w:val="007F711A"/>
    <w:rsid w:val="00803765"/>
    <w:rsid w:val="00816288"/>
    <w:rsid w:val="00816AFD"/>
    <w:rsid w:val="00821689"/>
    <w:rsid w:val="00822AFD"/>
    <w:rsid w:val="008273F9"/>
    <w:rsid w:val="0083679D"/>
    <w:rsid w:val="00843183"/>
    <w:rsid w:val="00852A07"/>
    <w:rsid w:val="008565C5"/>
    <w:rsid w:val="00863844"/>
    <w:rsid w:val="0086787E"/>
    <w:rsid w:val="00867CA5"/>
    <w:rsid w:val="008812E1"/>
    <w:rsid w:val="008818E9"/>
    <w:rsid w:val="008916B6"/>
    <w:rsid w:val="008973B1"/>
    <w:rsid w:val="00897989"/>
    <w:rsid w:val="008A1CAC"/>
    <w:rsid w:val="008A4668"/>
    <w:rsid w:val="008B0D85"/>
    <w:rsid w:val="008B3F9D"/>
    <w:rsid w:val="008B642D"/>
    <w:rsid w:val="008C3046"/>
    <w:rsid w:val="008C425C"/>
    <w:rsid w:val="008C583D"/>
    <w:rsid w:val="008D74D2"/>
    <w:rsid w:val="008E10EB"/>
    <w:rsid w:val="008E25BC"/>
    <w:rsid w:val="008E283C"/>
    <w:rsid w:val="00902348"/>
    <w:rsid w:val="009026F7"/>
    <w:rsid w:val="0090299D"/>
    <w:rsid w:val="00903FC4"/>
    <w:rsid w:val="0090405D"/>
    <w:rsid w:val="0091185E"/>
    <w:rsid w:val="00913AFB"/>
    <w:rsid w:val="00916D31"/>
    <w:rsid w:val="00922327"/>
    <w:rsid w:val="00924D71"/>
    <w:rsid w:val="0092541F"/>
    <w:rsid w:val="0093587D"/>
    <w:rsid w:val="0095117B"/>
    <w:rsid w:val="00955B0E"/>
    <w:rsid w:val="0095756D"/>
    <w:rsid w:val="0095797D"/>
    <w:rsid w:val="0096277A"/>
    <w:rsid w:val="00972F3E"/>
    <w:rsid w:val="009738D6"/>
    <w:rsid w:val="009763C8"/>
    <w:rsid w:val="00976905"/>
    <w:rsid w:val="009773D7"/>
    <w:rsid w:val="00977433"/>
    <w:rsid w:val="009801C4"/>
    <w:rsid w:val="00980B48"/>
    <w:rsid w:val="00985DC3"/>
    <w:rsid w:val="00986F70"/>
    <w:rsid w:val="009922B2"/>
    <w:rsid w:val="009975F9"/>
    <w:rsid w:val="009A3F86"/>
    <w:rsid w:val="009A5F49"/>
    <w:rsid w:val="009B3E5E"/>
    <w:rsid w:val="009B54F9"/>
    <w:rsid w:val="009C4324"/>
    <w:rsid w:val="009C457F"/>
    <w:rsid w:val="009C7BCB"/>
    <w:rsid w:val="009E5322"/>
    <w:rsid w:val="009F1896"/>
    <w:rsid w:val="009F2448"/>
    <w:rsid w:val="00A008CB"/>
    <w:rsid w:val="00A07615"/>
    <w:rsid w:val="00A12213"/>
    <w:rsid w:val="00A22D3D"/>
    <w:rsid w:val="00A24E3D"/>
    <w:rsid w:val="00A254AB"/>
    <w:rsid w:val="00A302A7"/>
    <w:rsid w:val="00A42A4D"/>
    <w:rsid w:val="00A457EB"/>
    <w:rsid w:val="00A463AD"/>
    <w:rsid w:val="00A479E4"/>
    <w:rsid w:val="00A6653A"/>
    <w:rsid w:val="00A66A55"/>
    <w:rsid w:val="00A73059"/>
    <w:rsid w:val="00A7513A"/>
    <w:rsid w:val="00A8131A"/>
    <w:rsid w:val="00A81D78"/>
    <w:rsid w:val="00A86ED9"/>
    <w:rsid w:val="00A87435"/>
    <w:rsid w:val="00A92B0B"/>
    <w:rsid w:val="00AA0665"/>
    <w:rsid w:val="00AA08AC"/>
    <w:rsid w:val="00AA4B50"/>
    <w:rsid w:val="00AA5F10"/>
    <w:rsid w:val="00AA6AB4"/>
    <w:rsid w:val="00AB1C32"/>
    <w:rsid w:val="00AB6463"/>
    <w:rsid w:val="00AC0703"/>
    <w:rsid w:val="00AC0A2F"/>
    <w:rsid w:val="00AC1529"/>
    <w:rsid w:val="00AD009A"/>
    <w:rsid w:val="00AD30E7"/>
    <w:rsid w:val="00AD7BFE"/>
    <w:rsid w:val="00AE020C"/>
    <w:rsid w:val="00AF1217"/>
    <w:rsid w:val="00AF1B76"/>
    <w:rsid w:val="00AF3B5C"/>
    <w:rsid w:val="00AF4FB7"/>
    <w:rsid w:val="00AF6072"/>
    <w:rsid w:val="00AF6715"/>
    <w:rsid w:val="00AF6DA6"/>
    <w:rsid w:val="00B05F0C"/>
    <w:rsid w:val="00B16692"/>
    <w:rsid w:val="00B20292"/>
    <w:rsid w:val="00B211E1"/>
    <w:rsid w:val="00B3131D"/>
    <w:rsid w:val="00B3290F"/>
    <w:rsid w:val="00B340C3"/>
    <w:rsid w:val="00B36006"/>
    <w:rsid w:val="00B43593"/>
    <w:rsid w:val="00B4431E"/>
    <w:rsid w:val="00B471A7"/>
    <w:rsid w:val="00B552B1"/>
    <w:rsid w:val="00B57797"/>
    <w:rsid w:val="00B610D8"/>
    <w:rsid w:val="00B65B34"/>
    <w:rsid w:val="00B668FF"/>
    <w:rsid w:val="00B670F4"/>
    <w:rsid w:val="00B72580"/>
    <w:rsid w:val="00B74DC2"/>
    <w:rsid w:val="00B769EE"/>
    <w:rsid w:val="00B80B57"/>
    <w:rsid w:val="00B85535"/>
    <w:rsid w:val="00B863BB"/>
    <w:rsid w:val="00B86FBA"/>
    <w:rsid w:val="00B903D9"/>
    <w:rsid w:val="00B94BD2"/>
    <w:rsid w:val="00BA4EEE"/>
    <w:rsid w:val="00BB2000"/>
    <w:rsid w:val="00BB2DC3"/>
    <w:rsid w:val="00BB2E2D"/>
    <w:rsid w:val="00BB2E80"/>
    <w:rsid w:val="00BB7383"/>
    <w:rsid w:val="00BB7DE2"/>
    <w:rsid w:val="00BC0A86"/>
    <w:rsid w:val="00BD0820"/>
    <w:rsid w:val="00BD32EF"/>
    <w:rsid w:val="00BD6E9B"/>
    <w:rsid w:val="00BE2B72"/>
    <w:rsid w:val="00BE2DB6"/>
    <w:rsid w:val="00BE662C"/>
    <w:rsid w:val="00C114F8"/>
    <w:rsid w:val="00C115A0"/>
    <w:rsid w:val="00C15608"/>
    <w:rsid w:val="00C215C6"/>
    <w:rsid w:val="00C2726D"/>
    <w:rsid w:val="00C3245B"/>
    <w:rsid w:val="00C32986"/>
    <w:rsid w:val="00C37086"/>
    <w:rsid w:val="00C37CC2"/>
    <w:rsid w:val="00C41E7D"/>
    <w:rsid w:val="00C4584A"/>
    <w:rsid w:val="00C47CBB"/>
    <w:rsid w:val="00C51873"/>
    <w:rsid w:val="00C5479D"/>
    <w:rsid w:val="00C57E43"/>
    <w:rsid w:val="00C72B59"/>
    <w:rsid w:val="00C735DF"/>
    <w:rsid w:val="00C74397"/>
    <w:rsid w:val="00C74C38"/>
    <w:rsid w:val="00C74FE0"/>
    <w:rsid w:val="00C85238"/>
    <w:rsid w:val="00C87546"/>
    <w:rsid w:val="00C90F2D"/>
    <w:rsid w:val="00C93F6A"/>
    <w:rsid w:val="00C94037"/>
    <w:rsid w:val="00C965E6"/>
    <w:rsid w:val="00CA1BB9"/>
    <w:rsid w:val="00CA2F89"/>
    <w:rsid w:val="00CA56C6"/>
    <w:rsid w:val="00CA5EFF"/>
    <w:rsid w:val="00CA6D4B"/>
    <w:rsid w:val="00CB006B"/>
    <w:rsid w:val="00CB5502"/>
    <w:rsid w:val="00CB6603"/>
    <w:rsid w:val="00CC1975"/>
    <w:rsid w:val="00CC6B74"/>
    <w:rsid w:val="00CC7330"/>
    <w:rsid w:val="00CC75DB"/>
    <w:rsid w:val="00CD0054"/>
    <w:rsid w:val="00CE1DC9"/>
    <w:rsid w:val="00CE33B5"/>
    <w:rsid w:val="00CF08B5"/>
    <w:rsid w:val="00CF2B52"/>
    <w:rsid w:val="00D219D9"/>
    <w:rsid w:val="00D27A83"/>
    <w:rsid w:val="00D27FE9"/>
    <w:rsid w:val="00D302A3"/>
    <w:rsid w:val="00D32F1F"/>
    <w:rsid w:val="00D33143"/>
    <w:rsid w:val="00D35280"/>
    <w:rsid w:val="00D419C2"/>
    <w:rsid w:val="00D46E70"/>
    <w:rsid w:val="00D4736E"/>
    <w:rsid w:val="00D55EEF"/>
    <w:rsid w:val="00D56207"/>
    <w:rsid w:val="00D5674A"/>
    <w:rsid w:val="00D645B0"/>
    <w:rsid w:val="00D653AA"/>
    <w:rsid w:val="00D70D0C"/>
    <w:rsid w:val="00D7239D"/>
    <w:rsid w:val="00D72875"/>
    <w:rsid w:val="00D73E11"/>
    <w:rsid w:val="00D73E5F"/>
    <w:rsid w:val="00D765AF"/>
    <w:rsid w:val="00D914B0"/>
    <w:rsid w:val="00D94BDE"/>
    <w:rsid w:val="00D9639B"/>
    <w:rsid w:val="00DA24CB"/>
    <w:rsid w:val="00DA35DE"/>
    <w:rsid w:val="00DA4798"/>
    <w:rsid w:val="00DB0576"/>
    <w:rsid w:val="00DB6369"/>
    <w:rsid w:val="00DB6E47"/>
    <w:rsid w:val="00DC077C"/>
    <w:rsid w:val="00DC127F"/>
    <w:rsid w:val="00DC43D0"/>
    <w:rsid w:val="00DD036F"/>
    <w:rsid w:val="00DD2103"/>
    <w:rsid w:val="00DD2EAD"/>
    <w:rsid w:val="00DD405B"/>
    <w:rsid w:val="00DD4208"/>
    <w:rsid w:val="00DD4A35"/>
    <w:rsid w:val="00DD4D8D"/>
    <w:rsid w:val="00DE0D0B"/>
    <w:rsid w:val="00DE44D2"/>
    <w:rsid w:val="00DE6D06"/>
    <w:rsid w:val="00DE6F41"/>
    <w:rsid w:val="00DF224F"/>
    <w:rsid w:val="00DF3CC5"/>
    <w:rsid w:val="00E015EC"/>
    <w:rsid w:val="00E0178C"/>
    <w:rsid w:val="00E028F7"/>
    <w:rsid w:val="00E049CA"/>
    <w:rsid w:val="00E057A6"/>
    <w:rsid w:val="00E06E8F"/>
    <w:rsid w:val="00E1115F"/>
    <w:rsid w:val="00E13A44"/>
    <w:rsid w:val="00E20214"/>
    <w:rsid w:val="00E21C93"/>
    <w:rsid w:val="00E25AEB"/>
    <w:rsid w:val="00E42AC1"/>
    <w:rsid w:val="00E559F7"/>
    <w:rsid w:val="00E561EB"/>
    <w:rsid w:val="00E6030E"/>
    <w:rsid w:val="00E61C9D"/>
    <w:rsid w:val="00E625B5"/>
    <w:rsid w:val="00E638A2"/>
    <w:rsid w:val="00E657FC"/>
    <w:rsid w:val="00E71554"/>
    <w:rsid w:val="00E80E4F"/>
    <w:rsid w:val="00E84697"/>
    <w:rsid w:val="00EA1665"/>
    <w:rsid w:val="00EA274F"/>
    <w:rsid w:val="00EA2B92"/>
    <w:rsid w:val="00EB1167"/>
    <w:rsid w:val="00EC024A"/>
    <w:rsid w:val="00EC03F5"/>
    <w:rsid w:val="00ED55FF"/>
    <w:rsid w:val="00EE0453"/>
    <w:rsid w:val="00EE1F27"/>
    <w:rsid w:val="00EE3802"/>
    <w:rsid w:val="00EE736D"/>
    <w:rsid w:val="00F04889"/>
    <w:rsid w:val="00F16DE6"/>
    <w:rsid w:val="00F20AE1"/>
    <w:rsid w:val="00F22DEF"/>
    <w:rsid w:val="00F2795D"/>
    <w:rsid w:val="00F307AD"/>
    <w:rsid w:val="00F402C3"/>
    <w:rsid w:val="00F4277D"/>
    <w:rsid w:val="00F4388D"/>
    <w:rsid w:val="00F44D9E"/>
    <w:rsid w:val="00F45B66"/>
    <w:rsid w:val="00F46BB5"/>
    <w:rsid w:val="00F50887"/>
    <w:rsid w:val="00F54D0B"/>
    <w:rsid w:val="00F56A9C"/>
    <w:rsid w:val="00F577E2"/>
    <w:rsid w:val="00F625C3"/>
    <w:rsid w:val="00F65F90"/>
    <w:rsid w:val="00F84EE7"/>
    <w:rsid w:val="00F90BE1"/>
    <w:rsid w:val="00F91A46"/>
    <w:rsid w:val="00F92830"/>
    <w:rsid w:val="00F95EA1"/>
    <w:rsid w:val="00FA5FE3"/>
    <w:rsid w:val="00FA7E5D"/>
    <w:rsid w:val="00FC145F"/>
    <w:rsid w:val="00FC1A86"/>
    <w:rsid w:val="00FD1C31"/>
    <w:rsid w:val="00FD1F65"/>
    <w:rsid w:val="00FD29DA"/>
    <w:rsid w:val="00FE3451"/>
    <w:rsid w:val="00FE66B6"/>
    <w:rsid w:val="00FF0C4E"/>
    <w:rsid w:val="03840B78"/>
    <w:rsid w:val="0843F3B9"/>
    <w:rsid w:val="0C89AA66"/>
    <w:rsid w:val="1560DA64"/>
    <w:rsid w:val="16CFCE2C"/>
    <w:rsid w:val="17B9731B"/>
    <w:rsid w:val="1AFB0B38"/>
    <w:rsid w:val="1B27DA80"/>
    <w:rsid w:val="1C064C42"/>
    <w:rsid w:val="1DF197B7"/>
    <w:rsid w:val="2334BE71"/>
    <w:rsid w:val="25001D49"/>
    <w:rsid w:val="2A52D89B"/>
    <w:rsid w:val="30ACB3E6"/>
    <w:rsid w:val="372B58AD"/>
    <w:rsid w:val="38CF1B50"/>
    <w:rsid w:val="39A25FD8"/>
    <w:rsid w:val="3AB4EBBD"/>
    <w:rsid w:val="3ABB6BE6"/>
    <w:rsid w:val="3B48023B"/>
    <w:rsid w:val="41605B72"/>
    <w:rsid w:val="45BBF82A"/>
    <w:rsid w:val="4AAD052C"/>
    <w:rsid w:val="4E71361C"/>
    <w:rsid w:val="5314E3A3"/>
    <w:rsid w:val="53FEC9ED"/>
    <w:rsid w:val="57BAB7BB"/>
    <w:rsid w:val="5DC91325"/>
    <w:rsid w:val="6162D495"/>
    <w:rsid w:val="629DADA3"/>
    <w:rsid w:val="65CFEC5B"/>
    <w:rsid w:val="6A834D81"/>
    <w:rsid w:val="6FDE8C74"/>
    <w:rsid w:val="7A9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218E"/>
  <w15:chartTrackingRefBased/>
  <w15:docId w15:val="{8E85387D-0829-48CD-AF32-66AABA71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CE1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nb\Downloads\tf029191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5DC61F687C41B9A6FD239FE6957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64F85-3682-4187-820A-B64509D6DBE7}"/>
      </w:docPartPr>
      <w:docPartBody>
        <w:p w:rsidR="00315E4E" w:rsidRDefault="00315E4E" w:rsidP="00315E4E">
          <w:pPr>
            <w:pStyle w:val="035DC61F687C41B9A6FD239FE69574E1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21"/>
    <w:rsid w:val="00003868"/>
    <w:rsid w:val="00061094"/>
    <w:rsid w:val="000A7FB0"/>
    <w:rsid w:val="00101971"/>
    <w:rsid w:val="00197E51"/>
    <w:rsid w:val="001F01E8"/>
    <w:rsid w:val="002048B6"/>
    <w:rsid w:val="002462E0"/>
    <w:rsid w:val="0029437C"/>
    <w:rsid w:val="002A5631"/>
    <w:rsid w:val="002F7DAA"/>
    <w:rsid w:val="00315E4E"/>
    <w:rsid w:val="003614D3"/>
    <w:rsid w:val="003839D3"/>
    <w:rsid w:val="00383F80"/>
    <w:rsid w:val="003935F1"/>
    <w:rsid w:val="003B5DF1"/>
    <w:rsid w:val="003D2B0D"/>
    <w:rsid w:val="003D368F"/>
    <w:rsid w:val="00405D22"/>
    <w:rsid w:val="00443209"/>
    <w:rsid w:val="004A2DB4"/>
    <w:rsid w:val="004E02F7"/>
    <w:rsid w:val="004F65B7"/>
    <w:rsid w:val="005046AD"/>
    <w:rsid w:val="0051078D"/>
    <w:rsid w:val="00540A94"/>
    <w:rsid w:val="00551CEC"/>
    <w:rsid w:val="00580A13"/>
    <w:rsid w:val="005D1C44"/>
    <w:rsid w:val="00602234"/>
    <w:rsid w:val="00610A8A"/>
    <w:rsid w:val="00641AC1"/>
    <w:rsid w:val="00721BC7"/>
    <w:rsid w:val="00736099"/>
    <w:rsid w:val="00745EE7"/>
    <w:rsid w:val="007909C0"/>
    <w:rsid w:val="007A42B0"/>
    <w:rsid w:val="007E2C54"/>
    <w:rsid w:val="007F3430"/>
    <w:rsid w:val="00822AFD"/>
    <w:rsid w:val="008565C5"/>
    <w:rsid w:val="009C78B5"/>
    <w:rsid w:val="009E62A0"/>
    <w:rsid w:val="009F12FF"/>
    <w:rsid w:val="00A07615"/>
    <w:rsid w:val="00A457EB"/>
    <w:rsid w:val="00AA0665"/>
    <w:rsid w:val="00AA4BA0"/>
    <w:rsid w:val="00AD30E7"/>
    <w:rsid w:val="00AF1B76"/>
    <w:rsid w:val="00AF799D"/>
    <w:rsid w:val="00B06EC4"/>
    <w:rsid w:val="00B471A7"/>
    <w:rsid w:val="00BB5362"/>
    <w:rsid w:val="00BE662C"/>
    <w:rsid w:val="00C90F2D"/>
    <w:rsid w:val="00CE1DFE"/>
    <w:rsid w:val="00CF2B52"/>
    <w:rsid w:val="00D20940"/>
    <w:rsid w:val="00D43F5C"/>
    <w:rsid w:val="00DA0395"/>
    <w:rsid w:val="00DC077C"/>
    <w:rsid w:val="00DF224F"/>
    <w:rsid w:val="00E1115F"/>
    <w:rsid w:val="00E37EDA"/>
    <w:rsid w:val="00EA274F"/>
    <w:rsid w:val="00EA5A4A"/>
    <w:rsid w:val="00EB7E21"/>
    <w:rsid w:val="00EC5951"/>
    <w:rsid w:val="00F25FC6"/>
    <w:rsid w:val="00F44D9E"/>
    <w:rsid w:val="00F577E2"/>
    <w:rsid w:val="00F614B8"/>
    <w:rsid w:val="00FC6862"/>
    <w:rsid w:val="00FD49A1"/>
    <w:rsid w:val="00FE088F"/>
    <w:rsid w:val="00FF60D1"/>
    <w:rsid w:val="00FF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5DC61F687C41B9A6FD239FE69574E1">
    <w:name w:val="035DC61F687C41B9A6FD239FE69574E1"/>
    <w:rsid w:val="00315E4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f6d03f-8c7d-4502-bc28-df216f6d46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16AB3A7194D42B62F90D943810B2F" ma:contentTypeVersion="9" ma:contentTypeDescription="Create a new document." ma:contentTypeScope="" ma:versionID="2a836d99d23b2a0ec7fabea777db2759">
  <xsd:schema xmlns:xsd="http://www.w3.org/2001/XMLSchema" xmlns:xs="http://www.w3.org/2001/XMLSchema" xmlns:p="http://schemas.microsoft.com/office/2006/metadata/properties" xmlns:ns3="07f6d03f-8c7d-4502-bc28-df216f6d469b" xmlns:ns4="6f115d48-ec60-4c4d-b6d6-15332c5d3bad" targetNamespace="http://schemas.microsoft.com/office/2006/metadata/properties" ma:root="true" ma:fieldsID="994ea8bbbebb9a22028ac7ac4ab112a7" ns3:_="" ns4:_="">
    <xsd:import namespace="07f6d03f-8c7d-4502-bc28-df216f6d469b"/>
    <xsd:import namespace="6f115d48-ec60-4c4d-b6d6-15332c5d3b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6d03f-8c7d-4502-bc28-df216f6d4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15d48-ec60-4c4d-b6d6-15332c5d3ba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62577C-9897-4F18-809C-C20300DD8E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233270-B626-40AA-94DB-128665C2F0A7}">
  <ds:schemaRefs>
    <ds:schemaRef ds:uri="http://schemas.microsoft.com/office/2006/metadata/properties"/>
    <ds:schemaRef ds:uri="http://schemas.microsoft.com/office/infopath/2007/PartnerControls"/>
    <ds:schemaRef ds:uri="07f6d03f-8c7d-4502-bc28-df216f6d469b"/>
  </ds:schemaRefs>
</ds:datastoreItem>
</file>

<file path=customXml/itemProps3.xml><?xml version="1.0" encoding="utf-8"?>
<ds:datastoreItem xmlns:ds="http://schemas.openxmlformats.org/officeDocument/2006/customXml" ds:itemID="{EC371BE5-9288-4C9E-A1F4-5BBDD3B91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6d03f-8c7d-4502-bc28-df216f6d469b"/>
    <ds:schemaRef ds:uri="6f115d48-ec60-4c4d-b6d6-15332c5d3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tf02919188_win32</Template>
  <TotalTime>545</TotalTime>
  <Pages>3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mann</dc:creator>
  <cp:keywords/>
  <dc:description>Isabella Mann</dc:description>
  <cp:lastModifiedBy>bella mann</cp:lastModifiedBy>
  <cp:revision>30</cp:revision>
  <cp:lastPrinted>2026-04-06T15:25:00Z</cp:lastPrinted>
  <dcterms:created xsi:type="dcterms:W3CDTF">2026-04-06T23:55:00Z</dcterms:created>
  <dcterms:modified xsi:type="dcterms:W3CDTF">2026-04-13T07:41:00Z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0x0101006C916AB3A7194D42B62F90D943810B2F</vt:lpwstr>
  </property>
</Properties>
</file>