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3067" w14:textId="40FDACBB" w:rsidR="00107E4F" w:rsidRPr="00DA2992" w:rsidRDefault="00000000" w:rsidP="00DA2992">
      <w:pPr>
        <w:pStyle w:val="Title"/>
        <w:pBdr>
          <w:bottom w:val="single" w:sz="12" w:space="0" w:color="141414" w:themeColor="accent1"/>
        </w:pBdr>
        <w:rPr>
          <w:color w:val="5F5F5F" w:themeColor="hyperlink"/>
          <w:sz w:val="20"/>
          <w:szCs w:val="20"/>
          <w:u w:val="single"/>
          <w:lang w:val="es-ES"/>
        </w:rPr>
      </w:pPr>
      <w:sdt>
        <w:sdtPr>
          <w:rPr>
            <w:color w:val="auto"/>
            <w:sz w:val="40"/>
            <w:szCs w:val="40"/>
            <w:lang w:val="es-ES"/>
          </w:rPr>
          <w:alias w:val="Enter your name:"/>
          <w:tag w:val=""/>
          <w:id w:val="-1389335317"/>
          <w:placeholder>
            <w:docPart w:val="035DC61F687C41B9A6FD239FE69574E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A05E7C">
            <w:rPr>
              <w:color w:val="auto"/>
              <w:sz w:val="40"/>
              <w:szCs w:val="40"/>
              <w:lang w:val="es-ES"/>
            </w:rPr>
            <w:t>Isabella Mann</w:t>
          </w:r>
        </w:sdtContent>
      </w:sdt>
      <w:r w:rsidR="00C94037" w:rsidRPr="00DA2992">
        <w:rPr>
          <w:noProof/>
          <w:color w:val="auto"/>
          <w:sz w:val="20"/>
          <w:szCs w:val="20"/>
          <w:lang w:val="es-ES"/>
        </w:rPr>
        <w:t>mannbella30@gmail.com | 503-330-7788</w:t>
      </w:r>
      <w:r w:rsidR="00AF6072" w:rsidRPr="00DA2992">
        <w:rPr>
          <w:noProof/>
          <w:color w:val="auto"/>
          <w:sz w:val="20"/>
          <w:szCs w:val="20"/>
          <w:lang w:val="es-ES"/>
        </w:rPr>
        <w:t xml:space="preserve"> </w:t>
      </w:r>
    </w:p>
    <w:p w14:paraId="2F794AD8" w14:textId="1B4CA92F" w:rsidR="00594396" w:rsidRDefault="00517C48" w:rsidP="00A42A4D">
      <w:p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{{</w:t>
      </w:r>
      <w:r w:rsidR="00A05E7C">
        <w:rPr>
          <w:color w:val="auto"/>
          <w:sz w:val="20"/>
          <w:szCs w:val="20"/>
        </w:rPr>
        <w:t>SUMMARY</w:t>
      </w:r>
      <w:r>
        <w:rPr>
          <w:color w:val="auto"/>
          <w:sz w:val="20"/>
          <w:szCs w:val="20"/>
        </w:rPr>
        <w:t>}}</w:t>
      </w:r>
    </w:p>
    <w:p w14:paraId="1A8676D4" w14:textId="77777777" w:rsidR="00A05E7C" w:rsidRDefault="00A05E7C" w:rsidP="00A42A4D">
      <w:pPr>
        <w:spacing w:after="0"/>
        <w:rPr>
          <w:color w:val="auto"/>
          <w:sz w:val="20"/>
          <w:szCs w:val="20"/>
        </w:rPr>
      </w:pPr>
    </w:p>
    <w:p w14:paraId="78C564E3" w14:textId="77777777" w:rsidR="006565E9" w:rsidRPr="00107E4F" w:rsidRDefault="006565E9" w:rsidP="006565E9">
      <w:pPr>
        <w:spacing w:after="0"/>
        <w:rPr>
          <w:b/>
          <w:bCs/>
          <w:color w:val="auto"/>
          <w:sz w:val="24"/>
          <w:szCs w:val="24"/>
        </w:rPr>
      </w:pPr>
      <w:r w:rsidRPr="00107E4F">
        <w:rPr>
          <w:b/>
          <w:bCs/>
          <w:color w:val="auto"/>
          <w:sz w:val="24"/>
          <w:szCs w:val="24"/>
        </w:rPr>
        <w:t>Education</w:t>
      </w:r>
    </w:p>
    <w:p w14:paraId="47BC5CDD" w14:textId="77777777" w:rsidR="006565E9" w:rsidRDefault="006565E9" w:rsidP="006565E9">
      <w:pPr>
        <w:spacing w:after="0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Oregon State University </w:t>
      </w:r>
      <w:r w:rsidRPr="004F5245">
        <w:rPr>
          <w:b/>
          <w:bCs/>
          <w:color w:val="auto"/>
          <w:sz w:val="20"/>
          <w:szCs w:val="20"/>
        </w:rPr>
        <w:t>—</w:t>
      </w:r>
      <w:r>
        <w:rPr>
          <w:b/>
          <w:bCs/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Bachelor of Science in Computer Science (Data Science Focus)</w:t>
      </w:r>
    </w:p>
    <w:p w14:paraId="410262B8" w14:textId="2C8FAD82" w:rsidR="00C3245B" w:rsidRDefault="006565E9" w:rsidP="00AC1529">
      <w:pPr>
        <w:spacing w:after="0"/>
        <w:jc w:val="both"/>
        <w:rPr>
          <w:noProof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Expected Graduation: June 2026 | GPA: 3.05</w:t>
      </w:r>
    </w:p>
    <w:p w14:paraId="18D7F2E0" w14:textId="19C59575" w:rsidR="00304FD6" w:rsidRDefault="00C3245B" w:rsidP="00C3245B">
      <w:pPr>
        <w:spacing w:after="0"/>
        <w:rPr>
          <w:b/>
          <w:bCs/>
          <w:color w:val="auto"/>
          <w:sz w:val="24"/>
          <w:szCs w:val="24"/>
        </w:rPr>
      </w:pPr>
      <w:r w:rsidRPr="00142281">
        <w:rPr>
          <w:b/>
          <w:bCs/>
          <w:color w:val="auto"/>
          <w:sz w:val="24"/>
          <w:szCs w:val="24"/>
        </w:rPr>
        <w:t>Experience</w:t>
      </w:r>
    </w:p>
    <w:p w14:paraId="576AE148" w14:textId="4A4D874E" w:rsidR="00A05E7C" w:rsidRDefault="00517C48" w:rsidP="00A05E7C">
      <w:p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{{</w:t>
      </w:r>
      <w:r w:rsidR="00A05E7C">
        <w:rPr>
          <w:color w:val="auto"/>
          <w:sz w:val="20"/>
          <w:szCs w:val="20"/>
        </w:rPr>
        <w:t>EXPERIENCE</w:t>
      </w:r>
      <w:r>
        <w:rPr>
          <w:color w:val="auto"/>
          <w:sz w:val="20"/>
          <w:szCs w:val="20"/>
        </w:rPr>
        <w:t>}}</w:t>
      </w:r>
    </w:p>
    <w:p w14:paraId="6B6F26C9" w14:textId="77777777" w:rsidR="00A05E7C" w:rsidRDefault="00A05E7C" w:rsidP="006565E9">
      <w:pPr>
        <w:spacing w:after="0"/>
        <w:rPr>
          <w:b/>
          <w:bCs/>
          <w:color w:val="auto"/>
          <w:sz w:val="24"/>
          <w:szCs w:val="24"/>
        </w:rPr>
      </w:pPr>
    </w:p>
    <w:p w14:paraId="396D601F" w14:textId="15D3FE1F" w:rsidR="006565E9" w:rsidRDefault="006565E9" w:rsidP="006565E9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Projects</w:t>
      </w:r>
    </w:p>
    <w:p w14:paraId="689326CD" w14:textId="3ED69CE3" w:rsidR="00A05E7C" w:rsidRDefault="00517C48" w:rsidP="00A05E7C">
      <w:p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{{</w:t>
      </w:r>
      <w:r w:rsidR="00A05E7C">
        <w:rPr>
          <w:color w:val="auto"/>
          <w:sz w:val="20"/>
          <w:szCs w:val="20"/>
        </w:rPr>
        <w:t>PROJECTS</w:t>
      </w:r>
      <w:r>
        <w:rPr>
          <w:color w:val="auto"/>
          <w:sz w:val="20"/>
          <w:szCs w:val="20"/>
        </w:rPr>
        <w:t>}}</w:t>
      </w:r>
    </w:p>
    <w:p w14:paraId="7D61E5D7" w14:textId="77777777" w:rsidR="000A7EBB" w:rsidRPr="00303A07" w:rsidRDefault="000A7EBB" w:rsidP="000A7EBB">
      <w:pPr>
        <w:pStyle w:val="ListParagraph"/>
        <w:spacing w:after="0"/>
        <w:ind w:left="773"/>
        <w:rPr>
          <w:color w:val="auto"/>
          <w:sz w:val="20"/>
          <w:szCs w:val="20"/>
        </w:rPr>
      </w:pPr>
    </w:p>
    <w:p w14:paraId="2EACA5B1" w14:textId="4C3B7659" w:rsidR="00CC6B74" w:rsidRDefault="00CC6B74" w:rsidP="00CC6B74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Skills</w:t>
      </w:r>
    </w:p>
    <w:p w14:paraId="5C95E987" w14:textId="72FF1507" w:rsidR="00A05E7C" w:rsidRDefault="00517C48" w:rsidP="00A05E7C">
      <w:p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{{</w:t>
      </w:r>
      <w:r w:rsidR="00A05E7C">
        <w:rPr>
          <w:color w:val="auto"/>
          <w:sz w:val="20"/>
          <w:szCs w:val="20"/>
        </w:rPr>
        <w:t>SKILLS</w:t>
      </w:r>
      <w:r>
        <w:rPr>
          <w:color w:val="auto"/>
          <w:sz w:val="20"/>
          <w:szCs w:val="20"/>
        </w:rPr>
        <w:t>}}</w:t>
      </w:r>
    </w:p>
    <w:p w14:paraId="5D7188D2" w14:textId="77777777" w:rsidR="002D645D" w:rsidRPr="006D7DC4" w:rsidRDefault="002D645D" w:rsidP="002D645D">
      <w:pPr>
        <w:ind w:left="360"/>
      </w:pPr>
    </w:p>
    <w:p w14:paraId="25C37729" w14:textId="77777777" w:rsidR="006D7DC4" w:rsidRPr="006D7DC4" w:rsidRDefault="006D7DC4" w:rsidP="006D7DC4"/>
    <w:p w14:paraId="7E9B6F8C" w14:textId="77777777" w:rsidR="006D7DC4" w:rsidRPr="006D7DC4" w:rsidRDefault="006D7DC4" w:rsidP="006D7DC4"/>
    <w:p w14:paraId="7A16FF75" w14:textId="77777777" w:rsidR="006D7DC4" w:rsidRPr="006D7DC4" w:rsidRDefault="006D7DC4" w:rsidP="006D7DC4"/>
    <w:p w14:paraId="144AB5E2" w14:textId="77777777" w:rsidR="006D7DC4" w:rsidRPr="006D7DC4" w:rsidRDefault="006D7DC4" w:rsidP="006D7DC4"/>
    <w:p w14:paraId="0475799B" w14:textId="77777777" w:rsidR="006D7DC4" w:rsidRPr="006D7DC4" w:rsidRDefault="006D7DC4" w:rsidP="006D7DC4"/>
    <w:p w14:paraId="505B4F25" w14:textId="77777777" w:rsidR="006D7DC4" w:rsidRPr="006D7DC4" w:rsidRDefault="006D7DC4" w:rsidP="006D7DC4"/>
    <w:p w14:paraId="1E666CB8" w14:textId="77777777" w:rsidR="006D7DC4" w:rsidRPr="006D7DC4" w:rsidRDefault="006D7DC4" w:rsidP="006D7DC4"/>
    <w:p w14:paraId="03BB302A" w14:textId="77777777" w:rsidR="006D7DC4" w:rsidRPr="006D7DC4" w:rsidRDefault="006D7DC4" w:rsidP="006D7DC4"/>
    <w:p w14:paraId="30C7AF84" w14:textId="77777777" w:rsidR="006D7DC4" w:rsidRPr="006D7DC4" w:rsidRDefault="006D7DC4" w:rsidP="006D7DC4"/>
    <w:p w14:paraId="17268A16" w14:textId="77777777" w:rsidR="006D7DC4" w:rsidRPr="006D7DC4" w:rsidRDefault="006D7DC4" w:rsidP="006D7DC4"/>
    <w:p w14:paraId="6800BDD9" w14:textId="77777777" w:rsidR="006D7DC4" w:rsidRPr="006D7DC4" w:rsidRDefault="006D7DC4" w:rsidP="006D7DC4"/>
    <w:p w14:paraId="7195B668" w14:textId="77777777" w:rsidR="006D7DC4" w:rsidRPr="006D7DC4" w:rsidRDefault="006D7DC4" w:rsidP="006D7DC4"/>
    <w:p w14:paraId="31942831" w14:textId="77777777" w:rsidR="006D7DC4" w:rsidRPr="006D7DC4" w:rsidRDefault="006D7DC4" w:rsidP="006D7DC4"/>
    <w:p w14:paraId="17EA36C3" w14:textId="77777777" w:rsidR="006D7DC4" w:rsidRPr="006D7DC4" w:rsidRDefault="006D7DC4" w:rsidP="006D7DC4"/>
    <w:p w14:paraId="2D9F7148" w14:textId="77777777" w:rsidR="006D7DC4" w:rsidRPr="006D7DC4" w:rsidRDefault="006D7DC4" w:rsidP="006D7DC4"/>
    <w:p w14:paraId="47BB504E" w14:textId="77777777" w:rsidR="006D7DC4" w:rsidRPr="006D7DC4" w:rsidRDefault="006D7DC4" w:rsidP="006D7DC4"/>
    <w:p w14:paraId="667E40C8" w14:textId="77777777" w:rsidR="006D7DC4" w:rsidRPr="006D7DC4" w:rsidRDefault="006D7DC4" w:rsidP="006D7DC4"/>
    <w:p w14:paraId="456DCA76" w14:textId="77777777" w:rsidR="006D7DC4" w:rsidRPr="006D7DC4" w:rsidRDefault="006D7DC4" w:rsidP="006D7DC4"/>
    <w:p w14:paraId="446337D3" w14:textId="77777777" w:rsidR="006D7DC4" w:rsidRPr="006D7DC4" w:rsidRDefault="006D7DC4" w:rsidP="006D7DC4"/>
    <w:p w14:paraId="0C87923F" w14:textId="77777777" w:rsidR="006D7DC4" w:rsidRPr="006D7DC4" w:rsidRDefault="006D7DC4" w:rsidP="006D7DC4"/>
    <w:p w14:paraId="154F47C1" w14:textId="77777777" w:rsidR="006D7DC4" w:rsidRPr="006D7DC4" w:rsidRDefault="006D7DC4" w:rsidP="006D7DC4"/>
    <w:p w14:paraId="658851DE" w14:textId="77777777" w:rsidR="006D7DC4" w:rsidRPr="006D7DC4" w:rsidRDefault="006D7DC4" w:rsidP="006D7DC4"/>
    <w:p w14:paraId="1F4E3EE5" w14:textId="77777777" w:rsidR="006D7DC4" w:rsidRPr="006D7DC4" w:rsidRDefault="006D7DC4" w:rsidP="006D7DC4"/>
    <w:p w14:paraId="103591BA" w14:textId="77777777" w:rsidR="006D7DC4" w:rsidRPr="006D7DC4" w:rsidRDefault="006D7DC4" w:rsidP="006D7DC4">
      <w:pPr>
        <w:ind w:firstLine="720"/>
      </w:pPr>
    </w:p>
    <w:sectPr w:rsidR="006D7DC4" w:rsidRPr="006D7DC4" w:rsidSect="00461E90">
      <w:footerReference w:type="default" r:id="rId10"/>
      <w:pgSz w:w="12240" w:h="15840"/>
      <w:pgMar w:top="720" w:right="990" w:bottom="810" w:left="99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055EA" w14:textId="77777777" w:rsidR="008B3906" w:rsidRDefault="008B3906">
      <w:pPr>
        <w:spacing w:after="0"/>
      </w:pPr>
      <w:r>
        <w:separator/>
      </w:r>
    </w:p>
  </w:endnote>
  <w:endnote w:type="continuationSeparator" w:id="0">
    <w:p w14:paraId="4F7E05FC" w14:textId="77777777" w:rsidR="008B3906" w:rsidRDefault="008B3906">
      <w:pPr>
        <w:spacing w:after="0"/>
      </w:pPr>
      <w:r>
        <w:continuationSeparator/>
      </w:r>
    </w:p>
  </w:endnote>
  <w:endnote w:type="continuationNotice" w:id="1">
    <w:p w14:paraId="2EFF572C" w14:textId="77777777" w:rsidR="008B3906" w:rsidRDefault="008B390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6F1C" w14:textId="0DBF34F5" w:rsidR="00394A6D" w:rsidRDefault="00394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C7503" w14:textId="77777777" w:rsidR="008B3906" w:rsidRDefault="008B3906">
      <w:pPr>
        <w:spacing w:after="0"/>
      </w:pPr>
      <w:r>
        <w:separator/>
      </w:r>
    </w:p>
  </w:footnote>
  <w:footnote w:type="continuationSeparator" w:id="0">
    <w:p w14:paraId="5BE1B4EE" w14:textId="77777777" w:rsidR="008B3906" w:rsidRDefault="008B3906">
      <w:pPr>
        <w:spacing w:after="0"/>
      </w:pPr>
      <w:r>
        <w:continuationSeparator/>
      </w:r>
    </w:p>
  </w:footnote>
  <w:footnote w:type="continuationNotice" w:id="1">
    <w:p w14:paraId="42CC33BD" w14:textId="77777777" w:rsidR="008B3906" w:rsidRDefault="008B390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5AFD7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905226"/>
    <w:multiLevelType w:val="hybridMultilevel"/>
    <w:tmpl w:val="6050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36FB8"/>
    <w:multiLevelType w:val="hybridMultilevel"/>
    <w:tmpl w:val="8BF6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91109"/>
    <w:multiLevelType w:val="hybridMultilevel"/>
    <w:tmpl w:val="7AF6C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3BF72382"/>
    <w:multiLevelType w:val="hybridMultilevel"/>
    <w:tmpl w:val="B588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C5F49"/>
    <w:multiLevelType w:val="hybridMultilevel"/>
    <w:tmpl w:val="7BDE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C8299F"/>
    <w:multiLevelType w:val="hybridMultilevel"/>
    <w:tmpl w:val="DCAA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55CC1"/>
    <w:multiLevelType w:val="hybridMultilevel"/>
    <w:tmpl w:val="57C2473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9" w15:restartNumberingAfterBreak="0">
    <w:nsid w:val="78465B1E"/>
    <w:multiLevelType w:val="hybridMultilevel"/>
    <w:tmpl w:val="B370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D3C34"/>
    <w:multiLevelType w:val="hybridMultilevel"/>
    <w:tmpl w:val="A4FC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80277">
    <w:abstractNumId w:val="9"/>
  </w:num>
  <w:num w:numId="2" w16cid:durableId="1253584115">
    <w:abstractNumId w:val="9"/>
    <w:lvlOverride w:ilvl="0">
      <w:startOverride w:val="1"/>
    </w:lvlOverride>
  </w:num>
  <w:num w:numId="3" w16cid:durableId="1354064875">
    <w:abstractNumId w:val="9"/>
    <w:lvlOverride w:ilvl="0">
      <w:startOverride w:val="1"/>
    </w:lvlOverride>
  </w:num>
  <w:num w:numId="4" w16cid:durableId="2126191216">
    <w:abstractNumId w:val="9"/>
    <w:lvlOverride w:ilvl="0">
      <w:startOverride w:val="1"/>
    </w:lvlOverride>
  </w:num>
  <w:num w:numId="5" w16cid:durableId="2093769481">
    <w:abstractNumId w:val="7"/>
  </w:num>
  <w:num w:numId="6" w16cid:durableId="1040205274">
    <w:abstractNumId w:val="6"/>
  </w:num>
  <w:num w:numId="7" w16cid:durableId="673267420">
    <w:abstractNumId w:val="5"/>
  </w:num>
  <w:num w:numId="8" w16cid:durableId="358119912">
    <w:abstractNumId w:val="4"/>
  </w:num>
  <w:num w:numId="9" w16cid:durableId="1897398726">
    <w:abstractNumId w:val="8"/>
  </w:num>
  <w:num w:numId="10" w16cid:durableId="830952366">
    <w:abstractNumId w:val="3"/>
  </w:num>
  <w:num w:numId="11" w16cid:durableId="1586381326">
    <w:abstractNumId w:val="2"/>
  </w:num>
  <w:num w:numId="12" w16cid:durableId="1762144024">
    <w:abstractNumId w:val="1"/>
  </w:num>
  <w:num w:numId="13" w16cid:durableId="190806420">
    <w:abstractNumId w:val="0"/>
  </w:num>
  <w:num w:numId="14" w16cid:durableId="1920289813">
    <w:abstractNumId w:val="13"/>
  </w:num>
  <w:num w:numId="15" w16cid:durableId="149607219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399719820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213937015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19539397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249002715">
    <w:abstractNumId w:val="16"/>
  </w:num>
  <w:num w:numId="20" w16cid:durableId="1819373608">
    <w:abstractNumId w:val="18"/>
  </w:num>
  <w:num w:numId="21" w16cid:durableId="2089963736">
    <w:abstractNumId w:val="12"/>
  </w:num>
  <w:num w:numId="22" w16cid:durableId="638270290">
    <w:abstractNumId w:val="20"/>
  </w:num>
  <w:num w:numId="23" w16cid:durableId="2021734015">
    <w:abstractNumId w:val="17"/>
  </w:num>
  <w:num w:numId="24" w16cid:durableId="961229139">
    <w:abstractNumId w:val="10"/>
  </w:num>
  <w:num w:numId="25" w16cid:durableId="359748404">
    <w:abstractNumId w:val="11"/>
  </w:num>
  <w:num w:numId="26" w16cid:durableId="1390956857">
    <w:abstractNumId w:val="15"/>
  </w:num>
  <w:num w:numId="27" w16cid:durableId="626277290">
    <w:abstractNumId w:val="14"/>
  </w:num>
  <w:num w:numId="28" w16cid:durableId="17670731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BE"/>
    <w:rsid w:val="00003868"/>
    <w:rsid w:val="0000427F"/>
    <w:rsid w:val="000124F9"/>
    <w:rsid w:val="00024C44"/>
    <w:rsid w:val="00031F6A"/>
    <w:rsid w:val="000320AF"/>
    <w:rsid w:val="00036013"/>
    <w:rsid w:val="00041385"/>
    <w:rsid w:val="00053287"/>
    <w:rsid w:val="000563BE"/>
    <w:rsid w:val="00074872"/>
    <w:rsid w:val="0007697F"/>
    <w:rsid w:val="00082736"/>
    <w:rsid w:val="000876D8"/>
    <w:rsid w:val="000A2071"/>
    <w:rsid w:val="000A7EBB"/>
    <w:rsid w:val="000B4B3B"/>
    <w:rsid w:val="000C0DF7"/>
    <w:rsid w:val="000C15E6"/>
    <w:rsid w:val="000C29D9"/>
    <w:rsid w:val="000C61F7"/>
    <w:rsid w:val="000D1215"/>
    <w:rsid w:val="000D1218"/>
    <w:rsid w:val="000D32C1"/>
    <w:rsid w:val="000D5CA4"/>
    <w:rsid w:val="000D6C33"/>
    <w:rsid w:val="000E48B3"/>
    <w:rsid w:val="00107E4F"/>
    <w:rsid w:val="001115C9"/>
    <w:rsid w:val="001117B1"/>
    <w:rsid w:val="001124A2"/>
    <w:rsid w:val="00122251"/>
    <w:rsid w:val="00133D35"/>
    <w:rsid w:val="001373AE"/>
    <w:rsid w:val="00142281"/>
    <w:rsid w:val="001436C9"/>
    <w:rsid w:val="0014745D"/>
    <w:rsid w:val="00152C38"/>
    <w:rsid w:val="001623BB"/>
    <w:rsid w:val="00165263"/>
    <w:rsid w:val="00166ABE"/>
    <w:rsid w:val="0017384D"/>
    <w:rsid w:val="00174590"/>
    <w:rsid w:val="001970FE"/>
    <w:rsid w:val="001A0DCE"/>
    <w:rsid w:val="001A4A36"/>
    <w:rsid w:val="001B0DD2"/>
    <w:rsid w:val="001B2CE1"/>
    <w:rsid w:val="001C2CCA"/>
    <w:rsid w:val="001C2D08"/>
    <w:rsid w:val="001C557F"/>
    <w:rsid w:val="001D608B"/>
    <w:rsid w:val="001E1D57"/>
    <w:rsid w:val="001E262C"/>
    <w:rsid w:val="001E2663"/>
    <w:rsid w:val="001E68E7"/>
    <w:rsid w:val="001F01E8"/>
    <w:rsid w:val="001F02CE"/>
    <w:rsid w:val="001F0C21"/>
    <w:rsid w:val="001F5100"/>
    <w:rsid w:val="001F619A"/>
    <w:rsid w:val="001F6650"/>
    <w:rsid w:val="00210A6C"/>
    <w:rsid w:val="00212D9D"/>
    <w:rsid w:val="002131DB"/>
    <w:rsid w:val="0022211C"/>
    <w:rsid w:val="0022327E"/>
    <w:rsid w:val="002362AD"/>
    <w:rsid w:val="0024287D"/>
    <w:rsid w:val="00244860"/>
    <w:rsid w:val="0024598E"/>
    <w:rsid w:val="00257DB5"/>
    <w:rsid w:val="002641CE"/>
    <w:rsid w:val="00264DD4"/>
    <w:rsid w:val="00265080"/>
    <w:rsid w:val="0027320B"/>
    <w:rsid w:val="00280D30"/>
    <w:rsid w:val="00292E1D"/>
    <w:rsid w:val="002933AC"/>
    <w:rsid w:val="0029437C"/>
    <w:rsid w:val="0029616C"/>
    <w:rsid w:val="002A09FA"/>
    <w:rsid w:val="002A5A0C"/>
    <w:rsid w:val="002B109F"/>
    <w:rsid w:val="002B1C01"/>
    <w:rsid w:val="002B2C08"/>
    <w:rsid w:val="002B76F1"/>
    <w:rsid w:val="002C0903"/>
    <w:rsid w:val="002C1197"/>
    <w:rsid w:val="002C3AEA"/>
    <w:rsid w:val="002D1F0B"/>
    <w:rsid w:val="002D27F9"/>
    <w:rsid w:val="002D5F31"/>
    <w:rsid w:val="002D645D"/>
    <w:rsid w:val="002D7A5A"/>
    <w:rsid w:val="002E7526"/>
    <w:rsid w:val="00303A07"/>
    <w:rsid w:val="00304FD6"/>
    <w:rsid w:val="003104F8"/>
    <w:rsid w:val="00315E4E"/>
    <w:rsid w:val="00316CC2"/>
    <w:rsid w:val="00326C36"/>
    <w:rsid w:val="00330BF9"/>
    <w:rsid w:val="00331A0D"/>
    <w:rsid w:val="00355E46"/>
    <w:rsid w:val="00363985"/>
    <w:rsid w:val="0036450D"/>
    <w:rsid w:val="003647D3"/>
    <w:rsid w:val="003719B7"/>
    <w:rsid w:val="0037302C"/>
    <w:rsid w:val="00373EB1"/>
    <w:rsid w:val="00374627"/>
    <w:rsid w:val="00375FA1"/>
    <w:rsid w:val="003772EF"/>
    <w:rsid w:val="00386157"/>
    <w:rsid w:val="003932B6"/>
    <w:rsid w:val="003935F1"/>
    <w:rsid w:val="00394A6D"/>
    <w:rsid w:val="00394BC5"/>
    <w:rsid w:val="00397D1D"/>
    <w:rsid w:val="003A211C"/>
    <w:rsid w:val="003A55AB"/>
    <w:rsid w:val="003A60CE"/>
    <w:rsid w:val="003B1433"/>
    <w:rsid w:val="003B525E"/>
    <w:rsid w:val="003B5DF1"/>
    <w:rsid w:val="003B689B"/>
    <w:rsid w:val="003B789E"/>
    <w:rsid w:val="003C0396"/>
    <w:rsid w:val="003C041C"/>
    <w:rsid w:val="003C1E64"/>
    <w:rsid w:val="003C4B0A"/>
    <w:rsid w:val="003C62FE"/>
    <w:rsid w:val="003D19B5"/>
    <w:rsid w:val="003D2B0D"/>
    <w:rsid w:val="003D4F39"/>
    <w:rsid w:val="003D5604"/>
    <w:rsid w:val="003D6206"/>
    <w:rsid w:val="003E0D59"/>
    <w:rsid w:val="003E3C25"/>
    <w:rsid w:val="003F19B9"/>
    <w:rsid w:val="003F6179"/>
    <w:rsid w:val="00403E6E"/>
    <w:rsid w:val="004042DD"/>
    <w:rsid w:val="00405373"/>
    <w:rsid w:val="00405D22"/>
    <w:rsid w:val="0041000F"/>
    <w:rsid w:val="004101F3"/>
    <w:rsid w:val="00411E43"/>
    <w:rsid w:val="00411F48"/>
    <w:rsid w:val="004175A4"/>
    <w:rsid w:val="00417B7C"/>
    <w:rsid w:val="00427F8B"/>
    <w:rsid w:val="00435029"/>
    <w:rsid w:val="00437221"/>
    <w:rsid w:val="00445A16"/>
    <w:rsid w:val="004466C2"/>
    <w:rsid w:val="004476A1"/>
    <w:rsid w:val="00450AEC"/>
    <w:rsid w:val="00460921"/>
    <w:rsid w:val="00461362"/>
    <w:rsid w:val="00461E90"/>
    <w:rsid w:val="0046272D"/>
    <w:rsid w:val="00467396"/>
    <w:rsid w:val="0047002A"/>
    <w:rsid w:val="00471ACE"/>
    <w:rsid w:val="004844FB"/>
    <w:rsid w:val="0048454D"/>
    <w:rsid w:val="00484EA9"/>
    <w:rsid w:val="00495715"/>
    <w:rsid w:val="004A2DB4"/>
    <w:rsid w:val="004A4BFF"/>
    <w:rsid w:val="004B1DFA"/>
    <w:rsid w:val="004B377E"/>
    <w:rsid w:val="004B7D76"/>
    <w:rsid w:val="004C59ED"/>
    <w:rsid w:val="004D0673"/>
    <w:rsid w:val="004D23D6"/>
    <w:rsid w:val="004D2CAB"/>
    <w:rsid w:val="004D5E26"/>
    <w:rsid w:val="004E02F7"/>
    <w:rsid w:val="004E7CF9"/>
    <w:rsid w:val="004F5245"/>
    <w:rsid w:val="004F66B3"/>
    <w:rsid w:val="00502FF6"/>
    <w:rsid w:val="005046AD"/>
    <w:rsid w:val="00507FD1"/>
    <w:rsid w:val="005114E7"/>
    <w:rsid w:val="00511BAB"/>
    <w:rsid w:val="00517C48"/>
    <w:rsid w:val="005210F8"/>
    <w:rsid w:val="00521A3E"/>
    <w:rsid w:val="0052674E"/>
    <w:rsid w:val="00531894"/>
    <w:rsid w:val="005357BB"/>
    <w:rsid w:val="0054684D"/>
    <w:rsid w:val="00552484"/>
    <w:rsid w:val="005562FF"/>
    <w:rsid w:val="00564C16"/>
    <w:rsid w:val="00570589"/>
    <w:rsid w:val="00573E13"/>
    <w:rsid w:val="0057666D"/>
    <w:rsid w:val="00593AD6"/>
    <w:rsid w:val="00594396"/>
    <w:rsid w:val="0059741D"/>
    <w:rsid w:val="005A1E6E"/>
    <w:rsid w:val="005B1FC5"/>
    <w:rsid w:val="005B5793"/>
    <w:rsid w:val="005C113F"/>
    <w:rsid w:val="005D1C44"/>
    <w:rsid w:val="005D4DD1"/>
    <w:rsid w:val="005D6814"/>
    <w:rsid w:val="005E040D"/>
    <w:rsid w:val="005E339F"/>
    <w:rsid w:val="005E5E55"/>
    <w:rsid w:val="005F1A52"/>
    <w:rsid w:val="006032EF"/>
    <w:rsid w:val="00610A12"/>
    <w:rsid w:val="00610A8A"/>
    <w:rsid w:val="00616068"/>
    <w:rsid w:val="0061661C"/>
    <w:rsid w:val="00616EE1"/>
    <w:rsid w:val="00632988"/>
    <w:rsid w:val="00636512"/>
    <w:rsid w:val="00637631"/>
    <w:rsid w:val="00641AC1"/>
    <w:rsid w:val="006468B6"/>
    <w:rsid w:val="00655AC4"/>
    <w:rsid w:val="006565E9"/>
    <w:rsid w:val="00657BDB"/>
    <w:rsid w:val="0066353A"/>
    <w:rsid w:val="00663905"/>
    <w:rsid w:val="00663DC6"/>
    <w:rsid w:val="00670630"/>
    <w:rsid w:val="00676FBC"/>
    <w:rsid w:val="006815E8"/>
    <w:rsid w:val="00684222"/>
    <w:rsid w:val="00684963"/>
    <w:rsid w:val="006874D9"/>
    <w:rsid w:val="0069027C"/>
    <w:rsid w:val="00694179"/>
    <w:rsid w:val="00695C34"/>
    <w:rsid w:val="006A05C8"/>
    <w:rsid w:val="006A13C4"/>
    <w:rsid w:val="006A39D4"/>
    <w:rsid w:val="006B295B"/>
    <w:rsid w:val="006C056F"/>
    <w:rsid w:val="006C3166"/>
    <w:rsid w:val="006C3740"/>
    <w:rsid w:val="006C640A"/>
    <w:rsid w:val="006D36D1"/>
    <w:rsid w:val="006D39C5"/>
    <w:rsid w:val="006D7DC4"/>
    <w:rsid w:val="006E0118"/>
    <w:rsid w:val="006E401C"/>
    <w:rsid w:val="006E575C"/>
    <w:rsid w:val="006E728D"/>
    <w:rsid w:val="006F1AA9"/>
    <w:rsid w:val="007012B8"/>
    <w:rsid w:val="00702C21"/>
    <w:rsid w:val="00710A44"/>
    <w:rsid w:val="00726D8F"/>
    <w:rsid w:val="00731C27"/>
    <w:rsid w:val="00735855"/>
    <w:rsid w:val="00741328"/>
    <w:rsid w:val="00745EE7"/>
    <w:rsid w:val="00752893"/>
    <w:rsid w:val="00757C88"/>
    <w:rsid w:val="00764656"/>
    <w:rsid w:val="00770726"/>
    <w:rsid w:val="00770D62"/>
    <w:rsid w:val="0077621B"/>
    <w:rsid w:val="007836B2"/>
    <w:rsid w:val="00787880"/>
    <w:rsid w:val="00790055"/>
    <w:rsid w:val="007902A9"/>
    <w:rsid w:val="007963CE"/>
    <w:rsid w:val="007B4CA6"/>
    <w:rsid w:val="007B730B"/>
    <w:rsid w:val="007B7D65"/>
    <w:rsid w:val="007C016B"/>
    <w:rsid w:val="007C3125"/>
    <w:rsid w:val="007C4238"/>
    <w:rsid w:val="007C79AE"/>
    <w:rsid w:val="007C7B86"/>
    <w:rsid w:val="007D00B3"/>
    <w:rsid w:val="007D2317"/>
    <w:rsid w:val="007D38D7"/>
    <w:rsid w:val="007D503E"/>
    <w:rsid w:val="007F1128"/>
    <w:rsid w:val="007F2CD8"/>
    <w:rsid w:val="007F3370"/>
    <w:rsid w:val="007F3B8A"/>
    <w:rsid w:val="007F3EAF"/>
    <w:rsid w:val="007F711A"/>
    <w:rsid w:val="00803765"/>
    <w:rsid w:val="00816288"/>
    <w:rsid w:val="00816AFD"/>
    <w:rsid w:val="00821689"/>
    <w:rsid w:val="00822AFD"/>
    <w:rsid w:val="0083679D"/>
    <w:rsid w:val="00843183"/>
    <w:rsid w:val="00852A07"/>
    <w:rsid w:val="008565C5"/>
    <w:rsid w:val="00863844"/>
    <w:rsid w:val="0086787E"/>
    <w:rsid w:val="00867CA5"/>
    <w:rsid w:val="008812E1"/>
    <w:rsid w:val="008818E9"/>
    <w:rsid w:val="008916B6"/>
    <w:rsid w:val="008973B1"/>
    <w:rsid w:val="00897989"/>
    <w:rsid w:val="008A1CAC"/>
    <w:rsid w:val="008A4668"/>
    <w:rsid w:val="008B0D85"/>
    <w:rsid w:val="008B3906"/>
    <w:rsid w:val="008B3F9D"/>
    <w:rsid w:val="008B642D"/>
    <w:rsid w:val="008C3046"/>
    <w:rsid w:val="008C425C"/>
    <w:rsid w:val="008D74D2"/>
    <w:rsid w:val="008E10EB"/>
    <w:rsid w:val="008E25BC"/>
    <w:rsid w:val="008E283C"/>
    <w:rsid w:val="008E7345"/>
    <w:rsid w:val="00902348"/>
    <w:rsid w:val="009026F7"/>
    <w:rsid w:val="0090299D"/>
    <w:rsid w:val="00903FC4"/>
    <w:rsid w:val="0090405D"/>
    <w:rsid w:val="0091185E"/>
    <w:rsid w:val="0091353F"/>
    <w:rsid w:val="00913AFB"/>
    <w:rsid w:val="00922327"/>
    <w:rsid w:val="009249E7"/>
    <w:rsid w:val="00924D71"/>
    <w:rsid w:val="0092541F"/>
    <w:rsid w:val="0095117B"/>
    <w:rsid w:val="00955B0E"/>
    <w:rsid w:val="0095756D"/>
    <w:rsid w:val="0096277A"/>
    <w:rsid w:val="00972F3E"/>
    <w:rsid w:val="009738D6"/>
    <w:rsid w:val="009763C8"/>
    <w:rsid w:val="00976905"/>
    <w:rsid w:val="009773D7"/>
    <w:rsid w:val="00977433"/>
    <w:rsid w:val="009801C4"/>
    <w:rsid w:val="00980B48"/>
    <w:rsid w:val="00985DC3"/>
    <w:rsid w:val="009922B2"/>
    <w:rsid w:val="009975F9"/>
    <w:rsid w:val="009A3F86"/>
    <w:rsid w:val="009A5F49"/>
    <w:rsid w:val="009B54F9"/>
    <w:rsid w:val="009C4324"/>
    <w:rsid w:val="009C457F"/>
    <w:rsid w:val="009C7BCB"/>
    <w:rsid w:val="009E5322"/>
    <w:rsid w:val="009F1896"/>
    <w:rsid w:val="009F2448"/>
    <w:rsid w:val="00A008CB"/>
    <w:rsid w:val="00A05E7C"/>
    <w:rsid w:val="00A07615"/>
    <w:rsid w:val="00A12213"/>
    <w:rsid w:val="00A22D3D"/>
    <w:rsid w:val="00A24E3D"/>
    <w:rsid w:val="00A254AB"/>
    <w:rsid w:val="00A302A7"/>
    <w:rsid w:val="00A42A4D"/>
    <w:rsid w:val="00A457EB"/>
    <w:rsid w:val="00A463AD"/>
    <w:rsid w:val="00A479E4"/>
    <w:rsid w:val="00A6653A"/>
    <w:rsid w:val="00A66A55"/>
    <w:rsid w:val="00A73059"/>
    <w:rsid w:val="00A8131A"/>
    <w:rsid w:val="00A81D78"/>
    <w:rsid w:val="00A86ED9"/>
    <w:rsid w:val="00A92B0B"/>
    <w:rsid w:val="00AA0665"/>
    <w:rsid w:val="00AA08AC"/>
    <w:rsid w:val="00AA2BFD"/>
    <w:rsid w:val="00AA4B50"/>
    <w:rsid w:val="00AA5F10"/>
    <w:rsid w:val="00AA6AB4"/>
    <w:rsid w:val="00AB1C32"/>
    <w:rsid w:val="00AB6463"/>
    <w:rsid w:val="00AC0703"/>
    <w:rsid w:val="00AC0A2F"/>
    <w:rsid w:val="00AC1529"/>
    <w:rsid w:val="00AD009A"/>
    <w:rsid w:val="00AD30E7"/>
    <w:rsid w:val="00AD7396"/>
    <w:rsid w:val="00AD7BFE"/>
    <w:rsid w:val="00AE020C"/>
    <w:rsid w:val="00AF1217"/>
    <w:rsid w:val="00AF1B76"/>
    <w:rsid w:val="00AF3B5C"/>
    <w:rsid w:val="00AF4FB7"/>
    <w:rsid w:val="00AF6072"/>
    <w:rsid w:val="00AF6715"/>
    <w:rsid w:val="00AF6DA6"/>
    <w:rsid w:val="00B05F0C"/>
    <w:rsid w:val="00B16692"/>
    <w:rsid w:val="00B20292"/>
    <w:rsid w:val="00B211E1"/>
    <w:rsid w:val="00B3131D"/>
    <w:rsid w:val="00B3290F"/>
    <w:rsid w:val="00B340C3"/>
    <w:rsid w:val="00B36006"/>
    <w:rsid w:val="00B43593"/>
    <w:rsid w:val="00B4431E"/>
    <w:rsid w:val="00B471A7"/>
    <w:rsid w:val="00B552B1"/>
    <w:rsid w:val="00B57797"/>
    <w:rsid w:val="00B610D8"/>
    <w:rsid w:val="00B62F35"/>
    <w:rsid w:val="00B65B34"/>
    <w:rsid w:val="00B668FF"/>
    <w:rsid w:val="00B670F4"/>
    <w:rsid w:val="00B72580"/>
    <w:rsid w:val="00B74DC2"/>
    <w:rsid w:val="00B769EE"/>
    <w:rsid w:val="00B80B57"/>
    <w:rsid w:val="00B85535"/>
    <w:rsid w:val="00B863BB"/>
    <w:rsid w:val="00B86FBA"/>
    <w:rsid w:val="00B903D9"/>
    <w:rsid w:val="00B94BD2"/>
    <w:rsid w:val="00BA4EEE"/>
    <w:rsid w:val="00BB2000"/>
    <w:rsid w:val="00BB2DC3"/>
    <w:rsid w:val="00BB2E2D"/>
    <w:rsid w:val="00BB2E80"/>
    <w:rsid w:val="00BB7383"/>
    <w:rsid w:val="00BB7DE2"/>
    <w:rsid w:val="00BC0A86"/>
    <w:rsid w:val="00BD0820"/>
    <w:rsid w:val="00BD32EF"/>
    <w:rsid w:val="00BD6E9B"/>
    <w:rsid w:val="00BE2B72"/>
    <w:rsid w:val="00BE2DB6"/>
    <w:rsid w:val="00BE662C"/>
    <w:rsid w:val="00C114F8"/>
    <w:rsid w:val="00C115A0"/>
    <w:rsid w:val="00C15608"/>
    <w:rsid w:val="00C215C6"/>
    <w:rsid w:val="00C2726D"/>
    <w:rsid w:val="00C3245B"/>
    <w:rsid w:val="00C32986"/>
    <w:rsid w:val="00C37CC2"/>
    <w:rsid w:val="00C4584A"/>
    <w:rsid w:val="00C47CBB"/>
    <w:rsid w:val="00C51873"/>
    <w:rsid w:val="00C5479D"/>
    <w:rsid w:val="00C57E43"/>
    <w:rsid w:val="00C72B59"/>
    <w:rsid w:val="00C735DF"/>
    <w:rsid w:val="00C74397"/>
    <w:rsid w:val="00C74C38"/>
    <w:rsid w:val="00C74FE0"/>
    <w:rsid w:val="00C85238"/>
    <w:rsid w:val="00C87546"/>
    <w:rsid w:val="00C90F2D"/>
    <w:rsid w:val="00C93F6A"/>
    <w:rsid w:val="00C94037"/>
    <w:rsid w:val="00C965E6"/>
    <w:rsid w:val="00CA1BB9"/>
    <w:rsid w:val="00CA2F89"/>
    <w:rsid w:val="00CA56C6"/>
    <w:rsid w:val="00CA5EFF"/>
    <w:rsid w:val="00CB006B"/>
    <w:rsid w:val="00CB5502"/>
    <w:rsid w:val="00CB6603"/>
    <w:rsid w:val="00CC1975"/>
    <w:rsid w:val="00CC6B74"/>
    <w:rsid w:val="00CC7330"/>
    <w:rsid w:val="00CC75DB"/>
    <w:rsid w:val="00CD0054"/>
    <w:rsid w:val="00CE1DC9"/>
    <w:rsid w:val="00CE33B5"/>
    <w:rsid w:val="00CF08B5"/>
    <w:rsid w:val="00CF2B52"/>
    <w:rsid w:val="00D219D9"/>
    <w:rsid w:val="00D27A83"/>
    <w:rsid w:val="00D27FE9"/>
    <w:rsid w:val="00D302A3"/>
    <w:rsid w:val="00D32F1F"/>
    <w:rsid w:val="00D33143"/>
    <w:rsid w:val="00D35280"/>
    <w:rsid w:val="00D419C2"/>
    <w:rsid w:val="00D46E70"/>
    <w:rsid w:val="00D4736E"/>
    <w:rsid w:val="00D55EEF"/>
    <w:rsid w:val="00D56207"/>
    <w:rsid w:val="00D5674A"/>
    <w:rsid w:val="00D645B0"/>
    <w:rsid w:val="00D653AA"/>
    <w:rsid w:val="00D70D0C"/>
    <w:rsid w:val="00D7239D"/>
    <w:rsid w:val="00D72875"/>
    <w:rsid w:val="00D73E11"/>
    <w:rsid w:val="00D73E5F"/>
    <w:rsid w:val="00D765AF"/>
    <w:rsid w:val="00D914B0"/>
    <w:rsid w:val="00D94BDE"/>
    <w:rsid w:val="00D9639B"/>
    <w:rsid w:val="00DA24CB"/>
    <w:rsid w:val="00DA2992"/>
    <w:rsid w:val="00DA35DE"/>
    <w:rsid w:val="00DA4798"/>
    <w:rsid w:val="00DB0576"/>
    <w:rsid w:val="00DB6369"/>
    <w:rsid w:val="00DB6E47"/>
    <w:rsid w:val="00DC077C"/>
    <w:rsid w:val="00DC127F"/>
    <w:rsid w:val="00DC43D0"/>
    <w:rsid w:val="00DC605D"/>
    <w:rsid w:val="00DD036F"/>
    <w:rsid w:val="00DD2103"/>
    <w:rsid w:val="00DD2EAD"/>
    <w:rsid w:val="00DD405B"/>
    <w:rsid w:val="00DD4208"/>
    <w:rsid w:val="00DD4A35"/>
    <w:rsid w:val="00DD4D8D"/>
    <w:rsid w:val="00DD6460"/>
    <w:rsid w:val="00DE0D0B"/>
    <w:rsid w:val="00DE44D2"/>
    <w:rsid w:val="00DE6D06"/>
    <w:rsid w:val="00DE6F41"/>
    <w:rsid w:val="00DF3CC5"/>
    <w:rsid w:val="00E015EC"/>
    <w:rsid w:val="00E0178C"/>
    <w:rsid w:val="00E028F7"/>
    <w:rsid w:val="00E049CA"/>
    <w:rsid w:val="00E06E8F"/>
    <w:rsid w:val="00E1115F"/>
    <w:rsid w:val="00E13A44"/>
    <w:rsid w:val="00E20214"/>
    <w:rsid w:val="00E21C93"/>
    <w:rsid w:val="00E25AEB"/>
    <w:rsid w:val="00E42AC1"/>
    <w:rsid w:val="00E559F7"/>
    <w:rsid w:val="00E561EB"/>
    <w:rsid w:val="00E6030E"/>
    <w:rsid w:val="00E61C9D"/>
    <w:rsid w:val="00E625B5"/>
    <w:rsid w:val="00E638A2"/>
    <w:rsid w:val="00E657FC"/>
    <w:rsid w:val="00E71554"/>
    <w:rsid w:val="00E80E4F"/>
    <w:rsid w:val="00E84697"/>
    <w:rsid w:val="00EA1665"/>
    <w:rsid w:val="00EA274F"/>
    <w:rsid w:val="00EA2B92"/>
    <w:rsid w:val="00EB1167"/>
    <w:rsid w:val="00EC024A"/>
    <w:rsid w:val="00EC03F5"/>
    <w:rsid w:val="00ED55FF"/>
    <w:rsid w:val="00EE0453"/>
    <w:rsid w:val="00EE1F27"/>
    <w:rsid w:val="00EE3802"/>
    <w:rsid w:val="00EE736D"/>
    <w:rsid w:val="00F04889"/>
    <w:rsid w:val="00F169C5"/>
    <w:rsid w:val="00F16DE6"/>
    <w:rsid w:val="00F20AE1"/>
    <w:rsid w:val="00F22DEF"/>
    <w:rsid w:val="00F2795D"/>
    <w:rsid w:val="00F307AD"/>
    <w:rsid w:val="00F402C3"/>
    <w:rsid w:val="00F4277D"/>
    <w:rsid w:val="00F4388D"/>
    <w:rsid w:val="00F44D9E"/>
    <w:rsid w:val="00F45B66"/>
    <w:rsid w:val="00F46BB5"/>
    <w:rsid w:val="00F50887"/>
    <w:rsid w:val="00F54D0B"/>
    <w:rsid w:val="00F56A9C"/>
    <w:rsid w:val="00F577E2"/>
    <w:rsid w:val="00F625C3"/>
    <w:rsid w:val="00F84EE7"/>
    <w:rsid w:val="00F90BE1"/>
    <w:rsid w:val="00F91A46"/>
    <w:rsid w:val="00F92830"/>
    <w:rsid w:val="00F95EA1"/>
    <w:rsid w:val="00FA5FE3"/>
    <w:rsid w:val="00FC145F"/>
    <w:rsid w:val="00FC1A86"/>
    <w:rsid w:val="00FD1C31"/>
    <w:rsid w:val="00FD1F65"/>
    <w:rsid w:val="00FD29DA"/>
    <w:rsid w:val="00FE3451"/>
    <w:rsid w:val="00FE66B6"/>
    <w:rsid w:val="00FF0C4E"/>
    <w:rsid w:val="03840B78"/>
    <w:rsid w:val="0843F3B9"/>
    <w:rsid w:val="0C89AA66"/>
    <w:rsid w:val="1560DA64"/>
    <w:rsid w:val="16CFCE2C"/>
    <w:rsid w:val="17B9731B"/>
    <w:rsid w:val="1AFB0B38"/>
    <w:rsid w:val="1B27DA80"/>
    <w:rsid w:val="1C064C42"/>
    <w:rsid w:val="1DF197B7"/>
    <w:rsid w:val="2334BE71"/>
    <w:rsid w:val="25001D49"/>
    <w:rsid w:val="2A52D89B"/>
    <w:rsid w:val="30ACB3E6"/>
    <w:rsid w:val="372B58AD"/>
    <w:rsid w:val="38CF1B50"/>
    <w:rsid w:val="39A25FD8"/>
    <w:rsid w:val="3AB4EBBD"/>
    <w:rsid w:val="3ABB6BE6"/>
    <w:rsid w:val="3B48023B"/>
    <w:rsid w:val="41605B72"/>
    <w:rsid w:val="45BBF82A"/>
    <w:rsid w:val="4AAD052C"/>
    <w:rsid w:val="4E71361C"/>
    <w:rsid w:val="5314E3A3"/>
    <w:rsid w:val="53FEC9ED"/>
    <w:rsid w:val="57BAB7BB"/>
    <w:rsid w:val="5DC91325"/>
    <w:rsid w:val="6162D495"/>
    <w:rsid w:val="629DADA3"/>
    <w:rsid w:val="65CFEC5B"/>
    <w:rsid w:val="6A834D81"/>
    <w:rsid w:val="6FDE8C74"/>
    <w:rsid w:val="7A9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218E"/>
  <w15:chartTrackingRefBased/>
  <w15:docId w15:val="{8E85387D-0829-48CD-AF32-66AABA71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E1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nb\Downloads\tf029191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5DC61F687C41B9A6FD239FE6957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64F85-3682-4187-820A-B64509D6DBE7}"/>
      </w:docPartPr>
      <w:docPartBody>
        <w:p w:rsidR="00315E4E" w:rsidRDefault="00315E4E" w:rsidP="00315E4E">
          <w:pPr>
            <w:pStyle w:val="035DC61F687C41B9A6FD239FE69574E1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21"/>
    <w:rsid w:val="00003868"/>
    <w:rsid w:val="00061094"/>
    <w:rsid w:val="000A7FB0"/>
    <w:rsid w:val="00101971"/>
    <w:rsid w:val="001115C9"/>
    <w:rsid w:val="00197E51"/>
    <w:rsid w:val="001E1D57"/>
    <w:rsid w:val="001F01E8"/>
    <w:rsid w:val="002048B6"/>
    <w:rsid w:val="002114DA"/>
    <w:rsid w:val="002462E0"/>
    <w:rsid w:val="0029437C"/>
    <w:rsid w:val="002F7DAA"/>
    <w:rsid w:val="00315E4E"/>
    <w:rsid w:val="003614D3"/>
    <w:rsid w:val="003839D3"/>
    <w:rsid w:val="00383F80"/>
    <w:rsid w:val="003935F1"/>
    <w:rsid w:val="003A211C"/>
    <w:rsid w:val="003B5DF1"/>
    <w:rsid w:val="003D2B0D"/>
    <w:rsid w:val="003D368F"/>
    <w:rsid w:val="00405D22"/>
    <w:rsid w:val="00443209"/>
    <w:rsid w:val="004621DB"/>
    <w:rsid w:val="004A2DB4"/>
    <w:rsid w:val="004E02F7"/>
    <w:rsid w:val="004F65B7"/>
    <w:rsid w:val="005046AD"/>
    <w:rsid w:val="0051078D"/>
    <w:rsid w:val="00540A94"/>
    <w:rsid w:val="00551CEC"/>
    <w:rsid w:val="00580A13"/>
    <w:rsid w:val="005D1C44"/>
    <w:rsid w:val="00602234"/>
    <w:rsid w:val="00610A8A"/>
    <w:rsid w:val="00641AC1"/>
    <w:rsid w:val="00663A9A"/>
    <w:rsid w:val="006D0F02"/>
    <w:rsid w:val="0071370A"/>
    <w:rsid w:val="00721BC7"/>
    <w:rsid w:val="00736099"/>
    <w:rsid w:val="00745EE7"/>
    <w:rsid w:val="007909C0"/>
    <w:rsid w:val="007A42B0"/>
    <w:rsid w:val="007E2C54"/>
    <w:rsid w:val="007F3430"/>
    <w:rsid w:val="00822AFD"/>
    <w:rsid w:val="008565C5"/>
    <w:rsid w:val="0091353F"/>
    <w:rsid w:val="009C78B5"/>
    <w:rsid w:val="009E62A0"/>
    <w:rsid w:val="00A07615"/>
    <w:rsid w:val="00A457EB"/>
    <w:rsid w:val="00AA0665"/>
    <w:rsid w:val="00AA4BA0"/>
    <w:rsid w:val="00AD30E7"/>
    <w:rsid w:val="00AF1B76"/>
    <w:rsid w:val="00AF799D"/>
    <w:rsid w:val="00B06EC4"/>
    <w:rsid w:val="00B471A7"/>
    <w:rsid w:val="00BB5362"/>
    <w:rsid w:val="00BE662C"/>
    <w:rsid w:val="00C90F2D"/>
    <w:rsid w:val="00CE1DFE"/>
    <w:rsid w:val="00CF2B52"/>
    <w:rsid w:val="00D20940"/>
    <w:rsid w:val="00D357F4"/>
    <w:rsid w:val="00D43F5C"/>
    <w:rsid w:val="00DA0395"/>
    <w:rsid w:val="00DC077C"/>
    <w:rsid w:val="00E1115F"/>
    <w:rsid w:val="00E37EDA"/>
    <w:rsid w:val="00E90F2E"/>
    <w:rsid w:val="00EA274F"/>
    <w:rsid w:val="00EA5A4A"/>
    <w:rsid w:val="00EB7E21"/>
    <w:rsid w:val="00EC5951"/>
    <w:rsid w:val="00EC7864"/>
    <w:rsid w:val="00F25FC6"/>
    <w:rsid w:val="00F44D9E"/>
    <w:rsid w:val="00F577E2"/>
    <w:rsid w:val="00F614B8"/>
    <w:rsid w:val="00FC6862"/>
    <w:rsid w:val="00FD49A1"/>
    <w:rsid w:val="00FE088F"/>
    <w:rsid w:val="00FF60D1"/>
    <w:rsid w:val="00FF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5DC61F687C41B9A6FD239FE69574E1">
    <w:name w:val="035DC61F687C41B9A6FD239FE69574E1"/>
    <w:rsid w:val="00315E4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16AB3A7194D42B62F90D943810B2F" ma:contentTypeVersion="9" ma:contentTypeDescription="Create a new document." ma:contentTypeScope="" ma:versionID="2a836d99d23b2a0ec7fabea777db2759">
  <xsd:schema xmlns:xsd="http://www.w3.org/2001/XMLSchema" xmlns:xs="http://www.w3.org/2001/XMLSchema" xmlns:p="http://schemas.microsoft.com/office/2006/metadata/properties" xmlns:ns3="07f6d03f-8c7d-4502-bc28-df216f6d469b" xmlns:ns4="6f115d48-ec60-4c4d-b6d6-15332c5d3bad" targetNamespace="http://schemas.microsoft.com/office/2006/metadata/properties" ma:root="true" ma:fieldsID="994ea8bbbebb9a22028ac7ac4ab112a7" ns3:_="" ns4:_="">
    <xsd:import namespace="07f6d03f-8c7d-4502-bc28-df216f6d469b"/>
    <xsd:import namespace="6f115d48-ec60-4c4d-b6d6-15332c5d3b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6d03f-8c7d-4502-bc28-df216f6d4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15d48-ec60-4c4d-b6d6-15332c5d3ba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f6d03f-8c7d-4502-bc28-df216f6d469b" xsi:nil="true"/>
  </documentManagement>
</p:properties>
</file>

<file path=customXml/itemProps1.xml><?xml version="1.0" encoding="utf-8"?>
<ds:datastoreItem xmlns:ds="http://schemas.openxmlformats.org/officeDocument/2006/customXml" ds:itemID="{EC371BE5-9288-4C9E-A1F4-5BBDD3B91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6d03f-8c7d-4502-bc28-df216f6d469b"/>
    <ds:schemaRef ds:uri="6f115d48-ec60-4c4d-b6d6-15332c5d3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62577C-9897-4F18-809C-C20300DD8E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233270-B626-40AA-94DB-128665C2F0A7}">
  <ds:schemaRefs>
    <ds:schemaRef ds:uri="http://schemas.microsoft.com/office/2006/metadata/properties"/>
    <ds:schemaRef ds:uri="http://schemas.microsoft.com/office/infopath/2007/PartnerControls"/>
    <ds:schemaRef ds:uri="07f6d03f-8c7d-4502-bc28-df216f6d46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tf02919188_win32</Template>
  <TotalTime>1436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mann</dc:creator>
  <cp:keywords/>
  <dc:description>Isabella Mann</dc:description>
  <cp:lastModifiedBy>Mann, Isabella</cp:lastModifiedBy>
  <cp:revision>29</cp:revision>
  <cp:lastPrinted>2026-04-14T21:23:00Z</cp:lastPrinted>
  <dcterms:created xsi:type="dcterms:W3CDTF">2026-04-04T04:53:00Z</dcterms:created>
  <dcterms:modified xsi:type="dcterms:W3CDTF">2026-05-11T23:49:00Z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0x0101006C916AB3A7194D42B62F90D943810B2F</vt:lpwstr>
  </property>
</Properties>
</file>